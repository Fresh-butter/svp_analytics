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22244" w:rsidP="00722244" w:rsidRDefault="00594BFB" w14:paraId="78428757" w14:textId="7CD39EBA">
      <w:pPr>
        <w:pStyle w:val="Header"/>
        <w:tabs>
          <w:tab w:val="clear" w:pos="4252"/>
          <w:tab w:val="clear" w:pos="8504"/>
        </w:tabs>
        <w:jc w:val="center"/>
        <w:rPr>
          <w:rFonts w:cs="Arial" w:asciiTheme="minorHAnsi" w:hAnsiTheme="minorHAnsi"/>
          <w:b/>
          <w:bCs/>
          <w:iCs/>
          <w:sz w:val="32"/>
          <w:szCs w:val="32"/>
        </w:rPr>
      </w:pPr>
      <w:r w:rsidRPr="00E11CF9">
        <w:rPr>
          <w:rFonts w:cs="Arial" w:asciiTheme="minorHAnsi" w:hAnsiTheme="minorHAnsi"/>
          <w:b/>
          <w:bCs/>
          <w:iCs/>
          <w:sz w:val="32"/>
          <w:szCs w:val="32"/>
        </w:rPr>
        <w:t>Software Requirements Specification</w:t>
      </w:r>
      <w:r w:rsidRPr="00E11CF9" w:rsidR="00141EC4">
        <w:rPr>
          <w:rFonts w:cs="Arial" w:asciiTheme="minorHAnsi" w:hAnsiTheme="minorHAnsi"/>
          <w:b/>
          <w:bCs/>
          <w:iCs/>
          <w:sz w:val="32"/>
          <w:szCs w:val="32"/>
        </w:rPr>
        <w:t xml:space="preserve"> (SRS)</w:t>
      </w:r>
      <w:r w:rsidRPr="00E11CF9">
        <w:rPr>
          <w:rFonts w:cs="Arial" w:asciiTheme="minorHAnsi" w:hAnsiTheme="minorHAnsi"/>
          <w:b/>
          <w:bCs/>
          <w:iCs/>
          <w:sz w:val="32"/>
          <w:szCs w:val="32"/>
        </w:rPr>
        <w:t xml:space="preserve"> Document</w:t>
      </w:r>
    </w:p>
    <w:p w:rsidRPr="00E11CF9" w:rsidR="00AA4C74" w:rsidP="00AA4C74" w:rsidRDefault="00AA4C74" w14:paraId="167251BD" w14:textId="77777777">
      <w:pPr>
        <w:pStyle w:val="Header"/>
        <w:tabs>
          <w:tab w:val="clear" w:pos="4252"/>
          <w:tab w:val="clear" w:pos="8504"/>
        </w:tabs>
        <w:jc w:val="center"/>
        <w:rPr>
          <w:rFonts w:cs="Arial" w:asciiTheme="minorHAnsi" w:hAnsiTheme="minorHAnsi"/>
          <w:b/>
          <w:bCs/>
          <w:iCs/>
          <w:sz w:val="32"/>
          <w:szCs w:val="32"/>
        </w:rPr>
      </w:pPr>
    </w:p>
    <w:p w:rsidRPr="00AA4C74" w:rsidR="00722244" w:rsidP="00AA4C74" w:rsidRDefault="00722244" w14:paraId="1402808B" w14:textId="3BD53262">
      <w:pPr>
        <w:pStyle w:val="Header"/>
        <w:tabs>
          <w:tab w:val="clear" w:pos="4252"/>
          <w:tab w:val="clear" w:pos="8504"/>
        </w:tabs>
        <w:jc w:val="center"/>
        <w:rPr>
          <w:rFonts w:cs="Arial" w:asciiTheme="minorHAnsi" w:hAnsiTheme="minorHAnsi"/>
          <w:b/>
          <w:bCs/>
          <w:iCs/>
          <w:sz w:val="24"/>
          <w:szCs w:val="24"/>
        </w:rPr>
      </w:pPr>
      <w:r w:rsidRPr="00AA4C74">
        <w:rPr>
          <w:rFonts w:cs="Arial" w:asciiTheme="minorHAnsi" w:hAnsiTheme="minorHAnsi"/>
          <w:b/>
          <w:bCs/>
          <w:iCs/>
          <w:sz w:val="24"/>
          <w:szCs w:val="24"/>
        </w:rPr>
        <w:t>Social Venture Partner - Engagement Analytics Dashboard</w:t>
      </w:r>
    </w:p>
    <w:p w:rsidRPr="00AA4C74" w:rsidR="00AA4C74" w:rsidP="7AC31E64" w:rsidRDefault="00AA4C74" w14:paraId="64445052" w14:textId="25F98F91">
      <w:pPr>
        <w:pStyle w:val="Header"/>
        <w:tabs>
          <w:tab w:val="clear" w:pos="4252"/>
          <w:tab w:val="clear" w:pos="8504"/>
        </w:tabs>
        <w:jc w:val="center"/>
        <w:rPr>
          <w:rFonts w:ascii="Aptos" w:hAnsi="Aptos" w:cs="Arial" w:asciiTheme="minorAscii" w:hAnsiTheme="minorAscii"/>
          <w:b w:val="1"/>
          <w:bCs w:val="1"/>
          <w:sz w:val="24"/>
          <w:szCs w:val="24"/>
        </w:rPr>
      </w:pPr>
      <w:r w:rsidRPr="7AC31E64" w:rsidR="3151E864">
        <w:rPr>
          <w:rFonts w:ascii="Aptos" w:hAnsi="Aptos" w:cs="Arial" w:asciiTheme="minorAscii" w:hAnsiTheme="minorAscii"/>
          <w:b w:val="1"/>
          <w:bCs w:val="1"/>
          <w:sz w:val="24"/>
          <w:szCs w:val="24"/>
        </w:rPr>
        <w:t xml:space="preserve">Version: </w:t>
      </w:r>
      <w:r w:rsidRPr="7AC31E64" w:rsidR="572C18C7">
        <w:rPr>
          <w:rFonts w:ascii="Aptos" w:hAnsi="Aptos" w:cs="Arial" w:asciiTheme="minorAscii" w:hAnsiTheme="minorAscii"/>
          <w:b w:val="1"/>
          <w:bCs w:val="1"/>
          <w:sz w:val="24"/>
          <w:szCs w:val="24"/>
        </w:rPr>
        <w:t>3</w:t>
      </w:r>
      <w:r w:rsidRPr="7AC31E64" w:rsidR="3151E864">
        <w:rPr>
          <w:rFonts w:ascii="Aptos" w:hAnsi="Aptos" w:cs="Arial" w:asciiTheme="minorAscii" w:hAnsiTheme="minorAscii"/>
          <w:b w:val="1"/>
          <w:bCs w:val="1"/>
          <w:sz w:val="24"/>
          <w:szCs w:val="24"/>
        </w:rPr>
        <w:t>.0</w:t>
      </w:r>
    </w:p>
    <w:p w:rsidRPr="00AA4C74" w:rsidR="00722244" w:rsidP="00AA4C74" w:rsidRDefault="00722244" w14:paraId="1FFC2085" w14:textId="77777777">
      <w:pPr>
        <w:pStyle w:val="Header"/>
        <w:tabs>
          <w:tab w:val="clear" w:pos="4252"/>
          <w:tab w:val="clear" w:pos="8504"/>
        </w:tabs>
        <w:jc w:val="center"/>
        <w:rPr>
          <w:rFonts w:cs="Arial" w:asciiTheme="minorHAnsi" w:hAnsiTheme="minorHAnsi"/>
          <w:b/>
          <w:bCs/>
          <w:iCs/>
          <w:sz w:val="22"/>
          <w:szCs w:val="22"/>
        </w:rPr>
      </w:pPr>
      <w:r w:rsidRPr="00AA4C74">
        <w:rPr>
          <w:rFonts w:cs="Arial" w:asciiTheme="minorHAnsi" w:hAnsiTheme="minorHAnsi"/>
          <w:b/>
          <w:bCs/>
          <w:iCs/>
          <w:sz w:val="22"/>
          <w:szCs w:val="22"/>
        </w:rPr>
        <w:t>Team Number: 49</w:t>
      </w:r>
    </w:p>
    <w:p w:rsidRPr="00AA4C74" w:rsidR="00722244" w:rsidP="00AA4C74" w:rsidRDefault="00722244" w14:paraId="121DAF20" w14:textId="395E7E02">
      <w:pPr>
        <w:pStyle w:val="Header"/>
        <w:tabs>
          <w:tab w:val="clear" w:pos="4252"/>
          <w:tab w:val="clear" w:pos="8504"/>
        </w:tabs>
        <w:jc w:val="center"/>
        <w:rPr>
          <w:rFonts w:cs="Arial" w:asciiTheme="minorHAnsi" w:hAnsiTheme="minorHAnsi"/>
          <w:b/>
          <w:bCs/>
          <w:iCs/>
          <w:sz w:val="22"/>
          <w:szCs w:val="22"/>
        </w:rPr>
      </w:pPr>
      <w:r w:rsidRPr="00AA4C74">
        <w:rPr>
          <w:rFonts w:cs="Arial" w:asciiTheme="minorHAnsi" w:hAnsiTheme="minorHAnsi"/>
          <w:b/>
          <w:bCs/>
          <w:iCs/>
          <w:sz w:val="22"/>
          <w:szCs w:val="22"/>
        </w:rPr>
        <w:t xml:space="preserve">Team Members: Navneet Kumar Gupta, Sambhavi Singh, Yogansh </w:t>
      </w:r>
      <w:r w:rsidR="00AA4C74">
        <w:rPr>
          <w:rFonts w:cs="Arial" w:asciiTheme="minorHAnsi" w:hAnsiTheme="minorHAnsi"/>
          <w:b/>
          <w:bCs/>
          <w:iCs/>
          <w:sz w:val="22"/>
          <w:szCs w:val="22"/>
        </w:rPr>
        <w:t>Somisetty</w:t>
      </w:r>
      <w:r w:rsidRPr="00AA4C74">
        <w:rPr>
          <w:rFonts w:cs="Arial" w:asciiTheme="minorHAnsi" w:hAnsiTheme="minorHAnsi"/>
          <w:b/>
          <w:bCs/>
          <w:iCs/>
          <w:sz w:val="22"/>
          <w:szCs w:val="22"/>
        </w:rPr>
        <w:t>,</w:t>
      </w:r>
      <w:r w:rsidR="00AA4C74">
        <w:rPr>
          <w:rFonts w:cs="Arial" w:asciiTheme="minorHAnsi" w:hAnsiTheme="minorHAnsi"/>
          <w:b/>
          <w:bCs/>
          <w:iCs/>
          <w:sz w:val="22"/>
          <w:szCs w:val="22"/>
        </w:rPr>
        <w:t xml:space="preserve"> Athmeeya Kashyap,</w:t>
      </w:r>
      <w:r w:rsidRPr="00AA4C74">
        <w:rPr>
          <w:rFonts w:cs="Arial" w:asciiTheme="minorHAnsi" w:hAnsiTheme="minorHAnsi"/>
          <w:b/>
          <w:bCs/>
          <w:iCs/>
          <w:sz w:val="22"/>
          <w:szCs w:val="22"/>
        </w:rPr>
        <w:t xml:space="preserve"> Prashant Vinod</w:t>
      </w:r>
    </w:p>
    <w:p w:rsidR="00AA4C74" w:rsidP="00594BFB" w:rsidRDefault="00AA4C74" w14:paraId="46E11D4B" w14:textId="77777777">
      <w:pPr>
        <w:pStyle w:val="Heading1"/>
        <w:rPr>
          <w:rFonts w:asciiTheme="minorHAnsi" w:hAnsiTheme="minorHAnsi"/>
        </w:rPr>
      </w:pPr>
    </w:p>
    <w:p w:rsidRPr="00E11CF9" w:rsidR="00594BFB" w:rsidP="00594BFB" w:rsidRDefault="00594BFB" w14:paraId="4EBA2EF0" w14:textId="6CA66798">
      <w:pPr>
        <w:pStyle w:val="Heading1"/>
        <w:rPr>
          <w:rFonts w:asciiTheme="minorHAnsi" w:hAnsiTheme="minorHAnsi"/>
        </w:rPr>
      </w:pPr>
      <w:r w:rsidRPr="00E11CF9">
        <w:rPr>
          <w:rFonts w:asciiTheme="minorHAnsi" w:hAnsiTheme="minorHAnsi"/>
        </w:rPr>
        <w:t xml:space="preserve">Brief problem statement </w:t>
      </w:r>
    </w:p>
    <w:p w:rsidR="00E11CF9" w:rsidP="00594BFB" w:rsidRDefault="00E11CF9" w14:paraId="0DE444C8" w14:textId="77777777">
      <w:pPr>
        <w:pStyle w:val="Heading1"/>
        <w:rPr>
          <w:rFonts w:asciiTheme="minorHAnsi" w:hAnsiTheme="minorHAnsi"/>
          <w:b w:val="0"/>
          <w:kern w:val="0"/>
          <w:sz w:val="20"/>
        </w:rPr>
      </w:pPr>
      <w:r w:rsidRPr="00E11CF9">
        <w:rPr>
          <w:rFonts w:asciiTheme="minorHAnsi" w:hAnsiTheme="minorHAnsi"/>
          <w:b w:val="0"/>
          <w:kern w:val="0"/>
          <w:sz w:val="20"/>
        </w:rPr>
        <w:t>Social Venture Partners (SVP) engages over 600 partners and 120 not-for-profits across India to facilitate philanthropic impact. Currently, partner information discovery, engagement tracking, and contribution management are handled manually using disparate tools like Excel and NotebookLM, making it difficult to maintain data integrity and generate insights. The proposed solution is a centralized web application to manage partner and investee profiles, automate appointment scheduling, and provide detailed analytics on engagement hours and contributions to ensure mutual satisfaction with the engagements.</w:t>
      </w:r>
    </w:p>
    <w:p w:rsidRPr="00E11CF9" w:rsidR="00594BFB" w:rsidP="00594BFB" w:rsidRDefault="00594BFB" w14:paraId="055E356E" w14:textId="6475950F">
      <w:pPr>
        <w:pStyle w:val="Heading1"/>
        <w:rPr>
          <w:rFonts w:asciiTheme="minorHAnsi" w:hAnsiTheme="minorHAnsi"/>
        </w:rPr>
      </w:pPr>
      <w:r w:rsidRPr="00E11CF9">
        <w:rPr>
          <w:rFonts w:asciiTheme="minorHAnsi" w:hAnsiTheme="minorHAnsi"/>
        </w:rPr>
        <w:t>System requirements</w:t>
      </w:r>
    </w:p>
    <w:p w:rsidRPr="00E11CF9" w:rsidR="00E11CF9" w:rsidP="00E11CF9" w:rsidRDefault="00E11CF9" w14:paraId="1DC37C15" w14:textId="4E4439E8">
      <w:pPr>
        <w:numPr>
          <w:ilvl w:val="0"/>
          <w:numId w:val="10"/>
        </w:numPr>
        <w:rPr>
          <w:rFonts w:asciiTheme="minorHAnsi" w:hAnsiTheme="minorHAnsi"/>
          <w:lang w:val="en-IN"/>
        </w:rPr>
      </w:pPr>
      <w:r w:rsidRPr="00E11CF9">
        <w:rPr>
          <w:rFonts w:asciiTheme="minorHAnsi" w:hAnsiTheme="minorHAnsi"/>
          <w:b/>
          <w:bCs/>
          <w:lang w:val="en-IN"/>
        </w:rPr>
        <w:t>Frontend:</w:t>
      </w:r>
      <w:r w:rsidRPr="00E11CF9">
        <w:rPr>
          <w:rFonts w:asciiTheme="minorHAnsi" w:hAnsiTheme="minorHAnsi"/>
          <w:lang w:val="en-IN"/>
        </w:rPr>
        <w:t> React.js for the user interface.</w:t>
      </w:r>
    </w:p>
    <w:p w:rsidRPr="00E11CF9" w:rsidR="00E11CF9" w:rsidP="00E11CF9" w:rsidRDefault="00E11CF9" w14:paraId="6F7BEB53" w14:textId="77777777">
      <w:pPr>
        <w:numPr>
          <w:ilvl w:val="0"/>
          <w:numId w:val="10"/>
        </w:numPr>
        <w:rPr>
          <w:rFonts w:asciiTheme="minorHAnsi" w:hAnsiTheme="minorHAnsi"/>
          <w:lang w:val="en-IN"/>
        </w:rPr>
      </w:pPr>
      <w:r w:rsidRPr="00E11CF9">
        <w:rPr>
          <w:rFonts w:asciiTheme="minorHAnsi" w:hAnsiTheme="minorHAnsi"/>
          <w:b/>
          <w:bCs/>
          <w:lang w:val="en-IN"/>
        </w:rPr>
        <w:t>Backend:</w:t>
      </w:r>
      <w:r w:rsidRPr="00E11CF9">
        <w:rPr>
          <w:rFonts w:asciiTheme="minorHAnsi" w:hAnsiTheme="minorHAnsi"/>
          <w:lang w:val="en-IN"/>
        </w:rPr>
        <w:t> Node.js and Express.js using TypeScript for API management.</w:t>
      </w:r>
    </w:p>
    <w:p w:rsidRPr="00E11CF9" w:rsidR="00E11CF9" w:rsidP="7AC31E64" w:rsidRDefault="00E11CF9" w14:paraId="7FFFAF3F" w14:textId="56F43FC8">
      <w:pPr>
        <w:numPr>
          <w:ilvl w:val="0"/>
          <w:numId w:val="10"/>
        </w:numPr>
        <w:rPr>
          <w:rFonts w:ascii="Aptos" w:hAnsi="Aptos" w:asciiTheme="minorAscii" w:hAnsiTheme="minorAscii"/>
          <w:lang w:val="en-IN"/>
        </w:rPr>
      </w:pPr>
      <w:r w:rsidRPr="7AC31E64" w:rsidR="1870594D">
        <w:rPr>
          <w:rFonts w:ascii="Aptos" w:hAnsi="Aptos" w:asciiTheme="minorAscii" w:hAnsiTheme="minorAscii"/>
          <w:b w:val="1"/>
          <w:bCs w:val="1"/>
          <w:lang w:val="en-IN"/>
        </w:rPr>
        <w:t>Database:</w:t>
      </w:r>
      <w:r w:rsidRPr="7AC31E64" w:rsidR="1870594D">
        <w:rPr>
          <w:rFonts w:ascii="Aptos" w:hAnsi="Aptos" w:asciiTheme="minorAscii" w:hAnsiTheme="minorAscii"/>
          <w:lang w:val="en-IN"/>
        </w:rPr>
        <w:t> PostgreSQL for relational data storage (replacing Excel).</w:t>
      </w:r>
    </w:p>
    <w:p w:rsidRPr="006929CE" w:rsidR="00594BFB" w:rsidP="7AC31E64" w:rsidRDefault="00E11CF9" w14:paraId="19CA1EDA" w14:textId="2D22B2D2">
      <w:pPr>
        <w:numPr>
          <w:ilvl w:val="0"/>
          <w:numId w:val="10"/>
        </w:numPr>
        <w:rPr>
          <w:rFonts w:ascii="Aptos" w:hAnsi="Aptos" w:asciiTheme="minorAscii" w:hAnsiTheme="minorAscii"/>
          <w:lang w:val="en-IN"/>
        </w:rPr>
      </w:pPr>
      <w:r w:rsidRPr="7AC31E64" w:rsidR="1870594D">
        <w:rPr>
          <w:rFonts w:ascii="Aptos" w:hAnsi="Aptos" w:asciiTheme="minorAscii" w:hAnsiTheme="minorAscii"/>
          <w:b w:val="1"/>
          <w:bCs w:val="1"/>
          <w:lang w:val="en-IN"/>
        </w:rPr>
        <w:t>Analytics:</w:t>
      </w:r>
      <w:r w:rsidRPr="7AC31E64" w:rsidR="1870594D">
        <w:rPr>
          <w:rFonts w:ascii="Aptos" w:hAnsi="Aptos" w:asciiTheme="minorAscii" w:hAnsiTheme="minorAscii"/>
          <w:lang w:val="en-IN"/>
        </w:rPr>
        <w:t xml:space="preserve"> Data visualization tools (e.g., Superset or React Charts) to display metrics like meetings attended and hours </w:t>
      </w:r>
      <w:r w:rsidRPr="7AC31E64" w:rsidR="7EDD0DD4">
        <w:rPr>
          <w:rFonts w:ascii="Aptos" w:hAnsi="Aptos" w:asciiTheme="minorAscii" w:hAnsiTheme="minorAscii"/>
          <w:lang w:val="en-IN"/>
        </w:rPr>
        <w:t>spent.</w:t>
      </w:r>
      <w:r w:rsidRPr="7AC31E64" w:rsidR="4DFEBF41">
        <w:rPr>
          <w:rFonts w:ascii="Aptos" w:hAnsi="Aptos" w:asciiTheme="minorAscii" w:hAnsiTheme="minorAscii"/>
          <w:lang w:val="en-IN"/>
        </w:rPr>
        <w:t xml:space="preserve"> [R2] </w:t>
      </w:r>
    </w:p>
    <w:p w:rsidR="00594BFB" w:rsidP="00594BFB" w:rsidRDefault="00594BFB" w14:paraId="7A0E5514" w14:textId="77777777">
      <w:pPr>
        <w:pStyle w:val="Heading1"/>
        <w:rPr>
          <w:rFonts w:asciiTheme="minorHAnsi" w:hAnsiTheme="minorHAnsi"/>
        </w:rPr>
      </w:pPr>
      <w:r w:rsidRPr="00E11CF9">
        <w:rPr>
          <w:rFonts w:asciiTheme="minorHAnsi" w:hAnsiTheme="minorHAnsi"/>
        </w:rPr>
        <w:t>Users profile</w:t>
      </w:r>
    </w:p>
    <w:p w:rsidRPr="006929CE" w:rsidR="006929CE" w:rsidP="006929CE" w:rsidRDefault="006929CE" w14:paraId="434BBF4F" w14:textId="77777777">
      <w:pPr>
        <w:numPr>
          <w:ilvl w:val="0"/>
          <w:numId w:val="11"/>
        </w:numPr>
        <w:rPr>
          <w:lang w:val="en-IN"/>
        </w:rPr>
      </w:pPr>
      <w:r w:rsidRPr="006929CE">
        <w:rPr>
          <w:b/>
          <w:bCs/>
          <w:lang w:val="en-IN"/>
        </w:rPr>
        <w:t>Administrator (SVP Operations Team):</w:t>
      </w:r>
      <w:r w:rsidRPr="006929CE">
        <w:rPr>
          <w:lang w:val="en-IN"/>
        </w:rPr>
        <w:t> The primary user. They are familiar with the organizational workflow but require an efficient, consolidated interface to replace manual spreadsheets. They handle data entry, scheduling, and report generation.</w:t>
      </w:r>
    </w:p>
    <w:p w:rsidRPr="006929CE" w:rsidR="006929CE" w:rsidP="006929CE" w:rsidRDefault="006929CE" w14:paraId="4BF71BB4" w14:textId="77777777">
      <w:pPr>
        <w:numPr>
          <w:ilvl w:val="0"/>
          <w:numId w:val="11"/>
        </w:numPr>
        <w:rPr>
          <w:lang w:val="en-IN"/>
        </w:rPr>
      </w:pPr>
      <w:r w:rsidRPr="006929CE">
        <w:rPr>
          <w:b/>
          <w:bCs/>
          <w:lang w:val="en-IN"/>
        </w:rPr>
        <w:t>Partner (Future Release v3.0):</w:t>
      </w:r>
      <w:r w:rsidRPr="006929CE">
        <w:rPr>
          <w:lang w:val="en-IN"/>
        </w:rPr>
        <w:t> Philanthropic partners who will eventually access the system to view their schedules and engagement analytics.</w:t>
      </w:r>
    </w:p>
    <w:p w:rsidRPr="004F325C" w:rsidR="007B7B43" w:rsidP="004F325C" w:rsidRDefault="00594BFB" w14:paraId="6DE90EAF" w14:textId="42C55032">
      <w:pPr>
        <w:pStyle w:val="Heading1"/>
        <w:rPr>
          <w:rFonts w:asciiTheme="minorHAnsi" w:hAnsiTheme="minorHAnsi"/>
        </w:rPr>
      </w:pPr>
      <w:r w:rsidRPr="00E11CF9">
        <w:rPr>
          <w:rFonts w:asciiTheme="minorHAnsi" w:hAnsiTheme="minorHAnsi"/>
        </w:rPr>
        <w:t>Feature requirements (described using use cases)</w:t>
      </w:r>
    </w:p>
    <w:p w:rsidR="007B7B43" w:rsidP="00594BFB" w:rsidRDefault="007B7B43" w14:paraId="310B6005" w14:textId="77777777">
      <w:pPr>
        <w:pStyle w:val="BodyText"/>
        <w:spacing w:after="120"/>
        <w:jc w:val="both"/>
        <w:rPr>
          <w:rFonts w:asciiTheme="minorHAnsi" w:hAnsiTheme="minorHAnsi"/>
          <w:i w:val="0"/>
          <w:color w:val="070FA9"/>
          <w:sz w:val="22"/>
          <w:szCs w:val="22"/>
        </w:rPr>
      </w:pPr>
    </w:p>
    <w:tbl>
      <w:tblPr>
        <w:tblStyle w:val="TableGrid"/>
        <w:tblW w:w="9515" w:type="dxa"/>
        <w:tblLook w:val="04A0" w:firstRow="1" w:lastRow="0" w:firstColumn="1" w:lastColumn="0" w:noHBand="0" w:noVBand="1"/>
      </w:tblPr>
      <w:tblGrid>
        <w:gridCol w:w="595"/>
        <w:gridCol w:w="2419"/>
        <w:gridCol w:w="5305"/>
        <w:gridCol w:w="1196"/>
      </w:tblGrid>
      <w:tr w:rsidRPr="00A70D36" w:rsidR="00A70D36" w:rsidTr="7AC31E64" w14:paraId="55BE68CF" w14:textId="77777777">
        <w:tc>
          <w:tcPr>
            <w:tcW w:w="595" w:type="dxa"/>
            <w:tcMar/>
            <w:hideMark/>
          </w:tcPr>
          <w:p w:rsidRPr="00A70D36" w:rsidR="00A70D36" w:rsidP="00A70D36" w:rsidRDefault="00A70D36" w14:paraId="5654688C"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No.</w:t>
            </w:r>
          </w:p>
        </w:tc>
        <w:tc>
          <w:tcPr>
            <w:tcW w:w="2419" w:type="dxa"/>
            <w:tcMar/>
            <w:hideMark/>
          </w:tcPr>
          <w:p w:rsidRPr="00A70D36" w:rsidR="00A70D36" w:rsidP="00A70D36" w:rsidRDefault="00A70D36" w14:paraId="7F3BAAA2"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Use Case Name</w:t>
            </w:r>
          </w:p>
        </w:tc>
        <w:tc>
          <w:tcPr>
            <w:tcW w:w="5305" w:type="dxa"/>
            <w:tcMar/>
            <w:hideMark/>
          </w:tcPr>
          <w:p w:rsidRPr="00A70D36" w:rsidR="00A70D36" w:rsidP="00A70D36" w:rsidRDefault="00A70D36" w14:paraId="2F0DF8A5"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Description</w:t>
            </w:r>
          </w:p>
        </w:tc>
        <w:tc>
          <w:tcPr>
            <w:tcW w:w="1196" w:type="dxa"/>
            <w:tcMar/>
            <w:hideMark/>
          </w:tcPr>
          <w:p w:rsidRPr="00A70D36" w:rsidR="00A70D36" w:rsidP="00A70D36" w:rsidRDefault="00A70D36" w14:paraId="4608AC15"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Release</w:t>
            </w:r>
          </w:p>
        </w:tc>
      </w:tr>
      <w:tr w:rsidRPr="00A70D36" w:rsidR="00A70D36" w:rsidTr="7AC31E64" w14:paraId="197C2F45" w14:textId="77777777">
        <w:tc>
          <w:tcPr>
            <w:tcW w:w="595" w:type="dxa"/>
            <w:tcMar/>
            <w:hideMark/>
          </w:tcPr>
          <w:p w:rsidRPr="00A70D36" w:rsidR="00A70D36" w:rsidP="00A70D36" w:rsidRDefault="00A70D36" w14:paraId="04C7BC7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lastRenderedPageBreak/>
              <w:t>1.</w:t>
            </w:r>
          </w:p>
        </w:tc>
        <w:tc>
          <w:tcPr>
            <w:tcW w:w="2419" w:type="dxa"/>
            <w:tcMar/>
            <w:hideMark/>
          </w:tcPr>
          <w:p w:rsidRPr="00A70D36" w:rsidR="00A70D36" w:rsidP="00A70D36" w:rsidRDefault="00A70D36" w14:paraId="7D961750"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Authentication</w:t>
            </w:r>
          </w:p>
        </w:tc>
        <w:tc>
          <w:tcPr>
            <w:tcW w:w="5305" w:type="dxa"/>
            <w:tcMar/>
            <w:hideMark/>
          </w:tcPr>
          <w:p w:rsidRPr="00A70D36" w:rsidR="00A70D36" w:rsidP="7AC31E64" w:rsidRDefault="00A70D36" w14:paraId="02096276" w14:textId="04B4CD15">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Secure login</w:t>
            </w:r>
            <w:r w:rsidRPr="7AC31E64" w:rsidR="78C62A90">
              <w:rPr>
                <w:rFonts w:ascii="Aptos" w:hAnsi="Aptos" w:asciiTheme="minorAscii" w:hAnsiTheme="minorAscii"/>
                <w:i w:val="0"/>
                <w:iCs w:val="0"/>
                <w:color w:val="000000" w:themeColor="text1" w:themeTint="FF" w:themeShade="FF"/>
                <w:sz w:val="22"/>
                <w:szCs w:val="22"/>
                <w:lang w:val="en-IN"/>
              </w:rPr>
              <w:t xml:space="preserve"> </w:t>
            </w:r>
            <w:r w:rsidRPr="7AC31E64" w:rsidR="34054F6D">
              <w:rPr>
                <w:rFonts w:ascii="Aptos" w:hAnsi="Aptos" w:asciiTheme="minorAscii" w:hAnsiTheme="minorAscii"/>
                <w:i w:val="0"/>
                <w:iCs w:val="0"/>
                <w:color w:val="000000" w:themeColor="text1" w:themeTint="FF" w:themeShade="FF"/>
                <w:sz w:val="22"/>
                <w:szCs w:val="22"/>
                <w:lang w:val="en-IN"/>
              </w:rPr>
              <w:t>using Email/Password</w:t>
            </w:r>
            <w:r w:rsidRPr="7AC31E64" w:rsidR="6E7FAC29">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3D12E8DD"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3B3C4AF6" w14:textId="77777777">
        <w:tc>
          <w:tcPr>
            <w:tcW w:w="595" w:type="dxa"/>
            <w:tcMar/>
            <w:hideMark/>
          </w:tcPr>
          <w:p w:rsidRPr="00A70D36" w:rsidR="00A70D36" w:rsidP="00A70D36" w:rsidRDefault="00A70D36" w14:paraId="4C2E3166"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w:t>
            </w:r>
          </w:p>
        </w:tc>
        <w:tc>
          <w:tcPr>
            <w:tcW w:w="2419" w:type="dxa"/>
            <w:tcMar/>
            <w:hideMark/>
          </w:tcPr>
          <w:p w:rsidRPr="00A70D36" w:rsidR="00A70D36" w:rsidP="00A70D36" w:rsidRDefault="00A70D36" w14:paraId="2329ECE6"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Admin Logout</w:t>
            </w:r>
          </w:p>
        </w:tc>
        <w:tc>
          <w:tcPr>
            <w:tcW w:w="5305" w:type="dxa"/>
            <w:tcMar/>
            <w:hideMark/>
          </w:tcPr>
          <w:p w:rsidRPr="00A70D36" w:rsidR="00A70D36" w:rsidP="7AC31E64" w:rsidRDefault="00A70D36" w14:paraId="1A71FB0A" w14:textId="7C3EE38B">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 xml:space="preserve">Securely ends the </w:t>
            </w:r>
            <w:r w:rsidRPr="7AC31E64" w:rsidR="34054F6D">
              <w:rPr>
                <w:rFonts w:ascii="Aptos" w:hAnsi="Aptos" w:asciiTheme="minorAscii" w:hAnsiTheme="minorAscii"/>
                <w:i w:val="0"/>
                <w:iCs w:val="0"/>
                <w:color w:val="000000" w:themeColor="text1" w:themeTint="FF" w:themeShade="FF"/>
                <w:sz w:val="22"/>
                <w:szCs w:val="22"/>
                <w:lang w:val="en-IN"/>
              </w:rPr>
              <w:t>Admin's</w:t>
            </w:r>
            <w:r w:rsidRPr="7AC31E64" w:rsidR="34054F6D">
              <w:rPr>
                <w:rFonts w:ascii="Aptos" w:hAnsi="Aptos" w:asciiTheme="minorAscii" w:hAnsiTheme="minorAscii"/>
                <w:i w:val="0"/>
                <w:iCs w:val="0"/>
                <w:color w:val="000000" w:themeColor="text1" w:themeTint="FF" w:themeShade="FF"/>
                <w:sz w:val="22"/>
                <w:szCs w:val="22"/>
                <w:lang w:val="en-IN"/>
              </w:rPr>
              <w:t xml:space="preserve"> session.</w:t>
            </w:r>
          </w:p>
        </w:tc>
        <w:tc>
          <w:tcPr>
            <w:tcW w:w="1196" w:type="dxa"/>
            <w:tcMar/>
            <w:hideMark/>
          </w:tcPr>
          <w:p w:rsidRPr="00A70D36" w:rsidR="00A70D36" w:rsidP="00A70D36" w:rsidRDefault="00A70D36" w14:paraId="21B86D0D"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40ECF388" w14:textId="77777777">
        <w:tc>
          <w:tcPr>
            <w:tcW w:w="595" w:type="dxa"/>
            <w:tcMar/>
            <w:hideMark/>
          </w:tcPr>
          <w:p w:rsidRPr="00A70D36" w:rsidR="00A70D36" w:rsidP="00A70D36" w:rsidRDefault="00A70D36" w14:paraId="1314A4E6"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3.</w:t>
            </w:r>
          </w:p>
        </w:tc>
        <w:tc>
          <w:tcPr>
            <w:tcW w:w="2419" w:type="dxa"/>
            <w:tcMar/>
            <w:hideMark/>
          </w:tcPr>
          <w:p w:rsidRPr="00A70D36" w:rsidR="00A70D36" w:rsidP="00A70D36" w:rsidRDefault="00A70D36" w14:paraId="1A06C3C1" w14:textId="65C16CE4">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Current</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User Profile</w:t>
            </w:r>
          </w:p>
        </w:tc>
        <w:tc>
          <w:tcPr>
            <w:tcW w:w="5305" w:type="dxa"/>
            <w:tcMar/>
            <w:hideMark/>
          </w:tcPr>
          <w:p w:rsidRPr="00A70D36" w:rsidR="00A70D36" w:rsidP="7AC31E64" w:rsidRDefault="00A70D36" w14:paraId="10907F6F" w14:textId="297A7374">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Fetches and displays the logged-in Admin's name, email, and associated chapter.</w:t>
            </w:r>
          </w:p>
        </w:tc>
        <w:tc>
          <w:tcPr>
            <w:tcW w:w="1196" w:type="dxa"/>
            <w:tcMar/>
            <w:hideMark/>
          </w:tcPr>
          <w:p w:rsidRPr="00A70D36" w:rsidR="00A70D36" w:rsidP="00A70D36" w:rsidRDefault="00A70D36" w14:paraId="12758145"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5E1C35B8" w14:textId="77777777">
        <w:tc>
          <w:tcPr>
            <w:tcW w:w="595" w:type="dxa"/>
            <w:tcMar/>
            <w:hideMark/>
          </w:tcPr>
          <w:p w:rsidRPr="00A70D36" w:rsidR="00A70D36" w:rsidP="00A70D36" w:rsidRDefault="00A70D36" w14:paraId="5D477C7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4.</w:t>
            </w:r>
          </w:p>
        </w:tc>
        <w:tc>
          <w:tcPr>
            <w:tcW w:w="2419" w:type="dxa"/>
            <w:tcMar/>
            <w:hideMark/>
          </w:tcPr>
          <w:p w:rsidRPr="00A70D36" w:rsidR="00A70D36" w:rsidP="00A70D36" w:rsidRDefault="00A70D36" w14:paraId="1A7F2685"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Partner</w:t>
            </w:r>
          </w:p>
        </w:tc>
        <w:tc>
          <w:tcPr>
            <w:tcW w:w="5305" w:type="dxa"/>
            <w:tcMar/>
            <w:hideMark/>
          </w:tcPr>
          <w:p w:rsidRPr="00A70D36" w:rsidR="00A70D36" w:rsidP="7AC31E64" w:rsidRDefault="00A70D36" w14:paraId="1AF579C3" w14:textId="270DF0F2">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Admin adds a new primary or secondary partner.</w:t>
            </w:r>
            <w:r w:rsidRPr="7AC31E64" w:rsidR="688C7CEC">
              <w:rPr>
                <w:rFonts w:ascii="Aptos" w:hAnsi="Aptos" w:asciiTheme="minorAscii" w:hAnsiTheme="minorAscii"/>
                <w:i w:val="0"/>
                <w:iCs w:val="0"/>
                <w:color w:val="000000" w:themeColor="text1" w:themeTint="FF" w:themeShade="FF"/>
                <w:sz w:val="22"/>
                <w:szCs w:val="22"/>
                <w:lang w:val="en-IN"/>
              </w:rPr>
              <w:t xml:space="preserve"> </w:t>
            </w:r>
          </w:p>
        </w:tc>
        <w:tc>
          <w:tcPr>
            <w:tcW w:w="1196" w:type="dxa"/>
            <w:tcMar/>
            <w:hideMark/>
          </w:tcPr>
          <w:p w:rsidRPr="00A70D36" w:rsidR="00A70D36" w:rsidP="00A70D36" w:rsidRDefault="00A70D36" w14:paraId="564CDF37"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3536D4D5" w14:textId="77777777">
        <w:tc>
          <w:tcPr>
            <w:tcW w:w="595" w:type="dxa"/>
            <w:tcMar/>
            <w:hideMark/>
          </w:tcPr>
          <w:p w:rsidRPr="00A70D36" w:rsidR="00A70D36" w:rsidP="00A70D36" w:rsidRDefault="00A70D36" w14:paraId="7B45AD88"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5.</w:t>
            </w:r>
          </w:p>
        </w:tc>
        <w:tc>
          <w:tcPr>
            <w:tcW w:w="2419" w:type="dxa"/>
            <w:tcMar/>
            <w:hideMark/>
          </w:tcPr>
          <w:p w:rsidRPr="00A70D36" w:rsidR="00A70D36" w:rsidP="00A70D36" w:rsidRDefault="00A70D36" w14:paraId="3B1F2481" w14:textId="612D7EAD">
            <w:pPr>
              <w:pStyle w:val="BodyText"/>
              <w:spacing w:after="120"/>
              <w:rPr>
                <w:rFonts w:asciiTheme="minorHAnsi" w:hAnsiTheme="minorHAnsi"/>
                <w:b/>
                <w:bCs/>
                <w:i w:val="0"/>
                <w:iCs w:val="0"/>
                <w:color w:val="000000" w:themeColor="text1"/>
                <w:sz w:val="22"/>
                <w:szCs w:val="22"/>
                <w:lang w:val="en-IN"/>
              </w:rPr>
            </w:pPr>
            <w:r>
              <w:rPr>
                <w:rFonts w:asciiTheme="minorHAnsi" w:hAnsiTheme="minorHAnsi"/>
                <w:b/>
                <w:bCs/>
                <w:i w:val="0"/>
                <w:iCs w:val="0"/>
                <w:color w:val="000000" w:themeColor="text1"/>
                <w:sz w:val="22"/>
                <w:szCs w:val="22"/>
                <w:lang w:val="en-IN"/>
              </w:rPr>
              <w:t>View Partner Directory</w:t>
            </w:r>
          </w:p>
        </w:tc>
        <w:tc>
          <w:tcPr>
            <w:tcW w:w="5305" w:type="dxa"/>
            <w:tcMar/>
            <w:hideMark/>
          </w:tcPr>
          <w:p w:rsidRPr="00A70D36" w:rsidR="00A70D36" w:rsidP="00A70D36" w:rsidRDefault="00A70D36" w14:paraId="34C84A7F"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all partners with pagination and search. Allows Admin to view a full partner profile including their groups and appointments.</w:t>
            </w:r>
          </w:p>
        </w:tc>
        <w:tc>
          <w:tcPr>
            <w:tcW w:w="1196" w:type="dxa"/>
            <w:tcMar/>
            <w:hideMark/>
          </w:tcPr>
          <w:p w:rsidRPr="00A70D36" w:rsidR="00A70D36" w:rsidP="00A70D36" w:rsidRDefault="00A70D36" w14:paraId="02DEB79E"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1BD5A06D" w14:textId="77777777">
        <w:tc>
          <w:tcPr>
            <w:tcW w:w="595" w:type="dxa"/>
            <w:tcMar/>
            <w:hideMark/>
          </w:tcPr>
          <w:p w:rsidRPr="00A70D36" w:rsidR="00A70D36" w:rsidP="00A70D36" w:rsidRDefault="00A70D36" w14:paraId="138FBE35"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6.</w:t>
            </w:r>
          </w:p>
        </w:tc>
        <w:tc>
          <w:tcPr>
            <w:tcW w:w="2419" w:type="dxa"/>
            <w:tcMar/>
            <w:hideMark/>
          </w:tcPr>
          <w:p w:rsidRPr="00A70D36" w:rsidR="00A70D36" w:rsidP="00A70D36" w:rsidRDefault="00A70D36" w14:paraId="0C80C508" w14:textId="29618A9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Partner Profile</w:t>
            </w:r>
          </w:p>
        </w:tc>
        <w:tc>
          <w:tcPr>
            <w:tcW w:w="5305" w:type="dxa"/>
            <w:tcMar/>
            <w:hideMark/>
          </w:tcPr>
          <w:p w:rsidRPr="00A70D36" w:rsidR="00A70D36" w:rsidP="7AC31E64" w:rsidRDefault="00A70D36" w14:paraId="43138C36" w14:textId="3EA2989E">
            <w:pPr>
              <w:pStyle w:val="BodyText"/>
              <w:spacing w:after="120"/>
              <w:jc w:val="both"/>
              <w:rPr>
                <w:rFonts w:ascii="Aptos" w:hAnsi="Aptos" w:asciiTheme="minorAscii" w:hAnsiTheme="minorAscii"/>
                <w:i w:val="0"/>
                <w:iCs w:val="0"/>
                <w:color w:val="000000" w:themeColor="text1"/>
                <w:sz w:val="22"/>
                <w:szCs w:val="22"/>
                <w:lang w:val="en-IN"/>
              </w:rPr>
            </w:pPr>
            <w:r w:rsidRPr="7AC31E64" w:rsidR="4B46AE23">
              <w:rPr>
                <w:rFonts w:ascii="Aptos" w:hAnsi="Aptos" w:asciiTheme="minorAscii" w:hAnsiTheme="minorAscii"/>
                <w:i w:val="0"/>
                <w:iCs w:val="0"/>
                <w:color w:val="000000" w:themeColor="text1" w:themeTint="FF" w:themeShade="FF"/>
                <w:sz w:val="22"/>
                <w:szCs w:val="22"/>
                <w:lang w:val="en-IN"/>
              </w:rPr>
              <w:t>Admin e</w:t>
            </w:r>
            <w:r w:rsidRPr="7AC31E64" w:rsidR="34054F6D">
              <w:rPr>
                <w:rFonts w:ascii="Aptos" w:hAnsi="Aptos" w:asciiTheme="minorAscii" w:hAnsiTheme="minorAscii"/>
                <w:i w:val="0"/>
                <w:iCs w:val="0"/>
                <w:color w:val="000000" w:themeColor="text1" w:themeTint="FF" w:themeShade="FF"/>
                <w:sz w:val="22"/>
                <w:szCs w:val="22"/>
                <w:lang w:val="en-IN"/>
              </w:rPr>
              <w:t>dits existing partner details such as name, end date, or LinkedIn URL.</w:t>
            </w:r>
          </w:p>
        </w:tc>
        <w:tc>
          <w:tcPr>
            <w:tcW w:w="1196" w:type="dxa"/>
            <w:tcMar/>
            <w:hideMark/>
          </w:tcPr>
          <w:p w:rsidRPr="00A70D36" w:rsidR="00A70D36" w:rsidP="00A70D36" w:rsidRDefault="00A70D36" w14:paraId="5FF6D852"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30AC68F6" w14:textId="77777777">
        <w:tc>
          <w:tcPr>
            <w:tcW w:w="595" w:type="dxa"/>
            <w:tcMar/>
            <w:hideMark/>
          </w:tcPr>
          <w:p w:rsidRPr="00A70D36" w:rsidR="00A70D36" w:rsidP="00A70D36" w:rsidRDefault="00A70D36" w14:paraId="6D7838E1"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7.</w:t>
            </w:r>
          </w:p>
        </w:tc>
        <w:tc>
          <w:tcPr>
            <w:tcW w:w="2419" w:type="dxa"/>
            <w:tcMar/>
            <w:hideMark/>
          </w:tcPr>
          <w:p w:rsidRPr="00A70D36" w:rsidR="00A70D36" w:rsidP="00A70D36" w:rsidRDefault="00A70D36" w14:paraId="382B144A"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Partner</w:t>
            </w:r>
          </w:p>
        </w:tc>
        <w:tc>
          <w:tcPr>
            <w:tcW w:w="5305" w:type="dxa"/>
            <w:tcMar/>
            <w:hideMark/>
          </w:tcPr>
          <w:p w:rsidRPr="00A70D36" w:rsidR="00A70D36" w:rsidP="7AC31E64" w:rsidRDefault="00A70D36" w14:paraId="67B61ACB" w14:textId="67520701">
            <w:pPr>
              <w:pStyle w:val="BodyText"/>
              <w:spacing w:after="120"/>
              <w:jc w:val="both"/>
              <w:rPr>
                <w:rFonts w:ascii="Aptos" w:hAnsi="Aptos" w:asciiTheme="minorAscii" w:hAnsiTheme="minorAscii"/>
                <w:i w:val="0"/>
                <w:iCs w:val="0"/>
                <w:color w:val="000000" w:themeColor="text1"/>
                <w:sz w:val="22"/>
                <w:szCs w:val="22"/>
                <w:lang w:val="en-IN"/>
              </w:rPr>
            </w:pPr>
            <w:r w:rsidRPr="7AC31E64" w:rsidR="43526E04">
              <w:rPr>
                <w:rFonts w:ascii="Aptos" w:hAnsi="Aptos" w:asciiTheme="minorAscii" w:hAnsiTheme="minorAscii"/>
                <w:i w:val="0"/>
                <w:iCs w:val="0"/>
                <w:color w:val="000000" w:themeColor="text1" w:themeTint="FF" w:themeShade="FF"/>
                <w:sz w:val="22"/>
                <w:szCs w:val="22"/>
                <w:lang w:val="en-IN"/>
              </w:rPr>
              <w:t>Admin p</w:t>
            </w:r>
            <w:r w:rsidRPr="7AC31E64" w:rsidR="34054F6D">
              <w:rPr>
                <w:rFonts w:ascii="Aptos" w:hAnsi="Aptos" w:asciiTheme="minorAscii" w:hAnsiTheme="minorAscii"/>
                <w:i w:val="0"/>
                <w:iCs w:val="0"/>
                <w:color w:val="000000" w:themeColor="text1" w:themeTint="FF" w:themeShade="FF"/>
                <w:sz w:val="22"/>
                <w:szCs w:val="22"/>
                <w:lang w:val="en-IN"/>
              </w:rPr>
              <w:t>ermanently removes a partner.</w:t>
            </w:r>
          </w:p>
        </w:tc>
        <w:tc>
          <w:tcPr>
            <w:tcW w:w="1196" w:type="dxa"/>
            <w:tcMar/>
            <w:hideMark/>
          </w:tcPr>
          <w:p w:rsidRPr="00A70D36" w:rsidR="00A70D36" w:rsidP="00A70D36" w:rsidRDefault="00A70D36" w14:paraId="502EDBA0"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2077E031" w14:textId="77777777">
        <w:tc>
          <w:tcPr>
            <w:tcW w:w="595" w:type="dxa"/>
            <w:tcMar/>
            <w:hideMark/>
          </w:tcPr>
          <w:p w:rsidRPr="00A70D36" w:rsidR="00A70D36" w:rsidP="00A70D36" w:rsidRDefault="00A70D36" w14:paraId="6143650E"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8.</w:t>
            </w:r>
          </w:p>
        </w:tc>
        <w:tc>
          <w:tcPr>
            <w:tcW w:w="2419" w:type="dxa"/>
            <w:tcMar/>
            <w:hideMark/>
          </w:tcPr>
          <w:p w:rsidRPr="00A70D36" w:rsidR="00A70D36" w:rsidP="00A70D36" w:rsidRDefault="00A70D36" w14:paraId="7188B30F"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Investee</w:t>
            </w:r>
          </w:p>
        </w:tc>
        <w:tc>
          <w:tcPr>
            <w:tcW w:w="5305" w:type="dxa"/>
            <w:tcMar/>
            <w:hideMark/>
          </w:tcPr>
          <w:p w:rsidRPr="00A70D36" w:rsidR="00A70D36" w:rsidP="7AC31E64" w:rsidRDefault="00A70D36" w14:paraId="244A32A6" w14:textId="04F610A6">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Admin creates an NGO profile with a mandatory Start Date</w:t>
            </w:r>
            <w:r w:rsidRPr="7AC31E64" w:rsidR="34054F6D">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4D85C8DF"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08FC27CA" w14:textId="77777777">
        <w:tc>
          <w:tcPr>
            <w:tcW w:w="595" w:type="dxa"/>
            <w:tcMar/>
            <w:hideMark/>
          </w:tcPr>
          <w:p w:rsidRPr="00A70D36" w:rsidR="00A70D36" w:rsidP="00A70D36" w:rsidRDefault="00A70D36" w14:paraId="31E06EB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9.</w:t>
            </w:r>
          </w:p>
        </w:tc>
        <w:tc>
          <w:tcPr>
            <w:tcW w:w="2419" w:type="dxa"/>
            <w:tcMar/>
            <w:hideMark/>
          </w:tcPr>
          <w:p w:rsidRPr="00A70D36" w:rsidR="00A70D36" w:rsidP="00A70D36" w:rsidRDefault="00A70D36" w14:paraId="0A048E85" w14:textId="1E0E913C">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w:t>
            </w:r>
            <w:r>
              <w:rPr>
                <w:rFonts w:asciiTheme="minorHAnsi" w:hAnsiTheme="minorHAnsi"/>
                <w:b/>
                <w:bCs/>
                <w:i w:val="0"/>
                <w:iCs w:val="0"/>
                <w:color w:val="000000" w:themeColor="text1"/>
                <w:sz w:val="22"/>
                <w:szCs w:val="22"/>
                <w:lang w:val="en-IN"/>
              </w:rPr>
              <w:t xml:space="preserve"> </w:t>
            </w:r>
            <w:r w:rsidRPr="00A70D36">
              <w:rPr>
                <w:rFonts w:asciiTheme="minorHAnsi" w:hAnsiTheme="minorHAnsi"/>
                <w:b/>
                <w:bCs/>
                <w:i w:val="0"/>
                <w:iCs w:val="0"/>
                <w:color w:val="000000" w:themeColor="text1"/>
                <w:sz w:val="22"/>
                <w:szCs w:val="22"/>
                <w:lang w:val="en-IN"/>
              </w:rPr>
              <w:t>Investee Directory</w:t>
            </w:r>
          </w:p>
        </w:tc>
        <w:tc>
          <w:tcPr>
            <w:tcW w:w="5305" w:type="dxa"/>
            <w:tcMar/>
            <w:hideMark/>
          </w:tcPr>
          <w:p w:rsidRPr="00A70D36" w:rsidR="00A70D36" w:rsidP="00A70D36" w:rsidRDefault="00A70D36" w14:paraId="6BDC3997"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Lists all investees with pagination and search. Allows Admin to view full investee details including associated groups and appointments.</w:t>
            </w:r>
          </w:p>
        </w:tc>
        <w:tc>
          <w:tcPr>
            <w:tcW w:w="1196" w:type="dxa"/>
            <w:tcMar/>
            <w:hideMark/>
          </w:tcPr>
          <w:p w:rsidRPr="00A70D36" w:rsidR="00A70D36" w:rsidP="00A70D36" w:rsidRDefault="00A70D36" w14:paraId="7A9A3550"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319DF965" w14:textId="77777777">
        <w:tc>
          <w:tcPr>
            <w:tcW w:w="595" w:type="dxa"/>
            <w:tcMar/>
            <w:hideMark/>
          </w:tcPr>
          <w:p w:rsidRPr="00A70D36" w:rsidR="00A70D36" w:rsidP="00A70D36" w:rsidRDefault="00A70D36" w14:paraId="4C8F2F3F"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10.</w:t>
            </w:r>
          </w:p>
        </w:tc>
        <w:tc>
          <w:tcPr>
            <w:tcW w:w="2419" w:type="dxa"/>
            <w:tcMar/>
            <w:hideMark/>
          </w:tcPr>
          <w:p w:rsidRPr="00A70D36" w:rsidR="00A70D36" w:rsidP="00A70D36" w:rsidRDefault="00A70D36" w14:paraId="2C146CF0"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Investee Profile</w:t>
            </w:r>
          </w:p>
        </w:tc>
        <w:tc>
          <w:tcPr>
            <w:tcW w:w="5305" w:type="dxa"/>
            <w:tcMar/>
            <w:hideMark/>
          </w:tcPr>
          <w:p w:rsidRPr="00A70D36" w:rsidR="00A70D36" w:rsidP="7AC31E64" w:rsidRDefault="00A70D36" w14:paraId="26A3FFFE" w14:textId="267C6F09">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Edits existing investee details such as name, email, or engagement dates</w:t>
            </w:r>
            <w:r w:rsidRPr="7AC31E64" w:rsidR="3040497C">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7CA06DB7"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49E696AD" w14:textId="77777777">
        <w:tc>
          <w:tcPr>
            <w:tcW w:w="595" w:type="dxa"/>
            <w:tcMar/>
            <w:hideMark/>
          </w:tcPr>
          <w:p w:rsidRPr="00A70D36" w:rsidR="00A70D36" w:rsidP="00A70D36" w:rsidRDefault="00A70D36" w14:paraId="1475718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11.</w:t>
            </w:r>
          </w:p>
        </w:tc>
        <w:tc>
          <w:tcPr>
            <w:tcW w:w="2419" w:type="dxa"/>
            <w:tcMar/>
            <w:hideMark/>
          </w:tcPr>
          <w:p w:rsidRPr="00A70D36" w:rsidR="00A70D36" w:rsidP="00A70D36" w:rsidRDefault="00A70D36" w14:paraId="78914013"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Investee</w:t>
            </w:r>
          </w:p>
        </w:tc>
        <w:tc>
          <w:tcPr>
            <w:tcW w:w="5305" w:type="dxa"/>
            <w:tcMar/>
            <w:hideMark/>
          </w:tcPr>
          <w:p w:rsidRPr="00A70D36" w:rsidR="00A70D36" w:rsidP="7AC31E64" w:rsidRDefault="00A70D36" w14:paraId="775418A7" w14:textId="7052F08A">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Permanently removes an investee.</w:t>
            </w:r>
          </w:p>
        </w:tc>
        <w:tc>
          <w:tcPr>
            <w:tcW w:w="1196" w:type="dxa"/>
            <w:tcMar/>
            <w:hideMark/>
          </w:tcPr>
          <w:p w:rsidRPr="00A70D36" w:rsidR="00A70D36" w:rsidP="00A70D36" w:rsidRDefault="00A70D36" w14:paraId="7042B354"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7FD35E82" w14:textId="77777777">
        <w:tc>
          <w:tcPr>
            <w:tcW w:w="595" w:type="dxa"/>
            <w:tcMar/>
            <w:hideMark/>
          </w:tcPr>
          <w:p w:rsidRPr="00A70D36" w:rsidR="00A70D36" w:rsidP="00A70D36" w:rsidRDefault="00A70D36" w14:paraId="2E2F39C0"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12.</w:t>
            </w:r>
          </w:p>
        </w:tc>
        <w:tc>
          <w:tcPr>
            <w:tcW w:w="2419" w:type="dxa"/>
            <w:tcMar/>
            <w:hideMark/>
          </w:tcPr>
          <w:p w:rsidRPr="00A70D36" w:rsidR="00A70D36" w:rsidP="00A70D36" w:rsidRDefault="00A70D36" w14:paraId="64C7387D"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Group</w:t>
            </w:r>
          </w:p>
        </w:tc>
        <w:tc>
          <w:tcPr>
            <w:tcW w:w="5305" w:type="dxa"/>
            <w:tcMar/>
            <w:hideMark/>
          </w:tcPr>
          <w:p w:rsidRPr="00A70D36" w:rsidR="00A70D36" w:rsidP="7AC31E64" w:rsidRDefault="00A70D36" w14:paraId="49CF0706" w14:textId="6C0FC010">
            <w:pPr>
              <w:pStyle w:val="BodyText"/>
              <w:spacing w:after="120"/>
              <w:jc w:val="both"/>
              <w:rPr>
                <w:rFonts w:ascii="Aptos" w:hAnsi="Aptos" w:asciiTheme="minorAscii" w:hAnsiTheme="minorAscii"/>
                <w:i w:val="0"/>
                <w:iCs w:val="0"/>
                <w:color w:val="000000" w:themeColor="text1"/>
                <w:sz w:val="22"/>
                <w:szCs w:val="22"/>
                <w:lang w:val="en-IN"/>
              </w:rPr>
            </w:pPr>
            <w:r w:rsidRPr="7AC31E64" w:rsidR="4E08D54D">
              <w:rPr>
                <w:rFonts w:ascii="Aptos" w:hAnsi="Aptos" w:asciiTheme="minorAscii" w:hAnsiTheme="minorAscii"/>
                <w:i w:val="0"/>
                <w:iCs w:val="0"/>
                <w:color w:val="000000" w:themeColor="text1" w:themeTint="FF" w:themeShade="FF"/>
                <w:sz w:val="22"/>
                <w:szCs w:val="22"/>
                <w:lang w:val="en-IN"/>
              </w:rPr>
              <w:t>Admin c</w:t>
            </w:r>
            <w:r w:rsidRPr="7AC31E64" w:rsidR="34054F6D">
              <w:rPr>
                <w:rFonts w:ascii="Aptos" w:hAnsi="Aptos" w:asciiTheme="minorAscii" w:hAnsiTheme="minorAscii"/>
                <w:i w:val="0"/>
                <w:iCs w:val="0"/>
                <w:color w:val="000000" w:themeColor="text1" w:themeTint="FF" w:themeShade="FF"/>
                <w:sz w:val="22"/>
                <w:szCs w:val="22"/>
                <w:lang w:val="en-IN"/>
              </w:rPr>
              <w:t>reates a partner cohor</w:t>
            </w:r>
            <w:r w:rsidRPr="7AC31E64" w:rsidR="6574E925">
              <w:rPr>
                <w:rFonts w:ascii="Aptos" w:hAnsi="Aptos" w:asciiTheme="minorAscii" w:hAnsiTheme="minorAscii"/>
                <w:i w:val="0"/>
                <w:iCs w:val="0"/>
                <w:color w:val="000000" w:themeColor="text1" w:themeTint="FF" w:themeShade="FF"/>
                <w:sz w:val="22"/>
                <w:szCs w:val="22"/>
                <w:lang w:val="en-IN"/>
              </w:rPr>
              <w:t>t</w:t>
            </w:r>
            <w:r w:rsidRPr="7AC31E64" w:rsidR="34054F6D">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264D5570"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6E772B3E" w14:textId="77777777">
        <w:tc>
          <w:tcPr>
            <w:tcW w:w="595" w:type="dxa"/>
            <w:tcMar/>
            <w:hideMark/>
          </w:tcPr>
          <w:p w:rsidRPr="00A70D36" w:rsidR="00A70D36" w:rsidP="00A70D36" w:rsidRDefault="00A70D36" w14:paraId="6ADDA39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13.</w:t>
            </w:r>
          </w:p>
        </w:tc>
        <w:tc>
          <w:tcPr>
            <w:tcW w:w="2419" w:type="dxa"/>
            <w:tcMar/>
            <w:hideMark/>
          </w:tcPr>
          <w:p w:rsidRPr="00A70D36" w:rsidR="00A70D36" w:rsidP="00A70D36" w:rsidRDefault="00A70D36" w14:paraId="53DA26E2"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Groups</w:t>
            </w:r>
          </w:p>
        </w:tc>
        <w:tc>
          <w:tcPr>
            <w:tcW w:w="5305" w:type="dxa"/>
            <w:tcMar/>
            <w:hideMark/>
          </w:tcPr>
          <w:p w:rsidRPr="00A70D36" w:rsidR="00A70D36" w:rsidP="7AC31E64" w:rsidRDefault="00A70D36" w14:paraId="73128124" w14:textId="2ED2A0FE">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Lists all groups with pagination and search. Displays active partners and linked recurring appointment</w:t>
            </w:r>
            <w:r w:rsidRPr="7AC31E64" w:rsidR="4245C8FB">
              <w:rPr>
                <w:rFonts w:ascii="Aptos" w:hAnsi="Aptos" w:asciiTheme="minorAscii" w:hAnsiTheme="minorAscii"/>
                <w:i w:val="0"/>
                <w:iCs w:val="0"/>
                <w:color w:val="000000" w:themeColor="text1" w:themeTint="FF" w:themeShade="FF"/>
                <w:sz w:val="22"/>
                <w:szCs w:val="22"/>
                <w:lang w:val="en-IN"/>
              </w:rPr>
              <w:t xml:space="preserve">s </w:t>
            </w:r>
            <w:r w:rsidRPr="7AC31E64" w:rsidR="34054F6D">
              <w:rPr>
                <w:rFonts w:ascii="Aptos" w:hAnsi="Aptos" w:asciiTheme="minorAscii" w:hAnsiTheme="minorAscii"/>
                <w:i w:val="0"/>
                <w:iCs w:val="0"/>
                <w:color w:val="000000" w:themeColor="text1" w:themeTint="FF" w:themeShade="FF"/>
                <w:sz w:val="22"/>
                <w:szCs w:val="22"/>
                <w:lang w:val="en-IN"/>
              </w:rPr>
              <w:t>for a selected group.</w:t>
            </w:r>
          </w:p>
        </w:tc>
        <w:tc>
          <w:tcPr>
            <w:tcW w:w="1196" w:type="dxa"/>
            <w:tcMar/>
            <w:hideMark/>
          </w:tcPr>
          <w:p w:rsidRPr="00A70D36" w:rsidR="00A70D36" w:rsidP="00A70D36" w:rsidRDefault="00A70D36" w14:paraId="27F14880"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550ADE34" w14:textId="77777777">
        <w:tc>
          <w:tcPr>
            <w:tcW w:w="595" w:type="dxa"/>
            <w:tcMar/>
            <w:hideMark/>
          </w:tcPr>
          <w:p w:rsidRPr="00A70D36" w:rsidR="00A70D36" w:rsidP="00A70D36" w:rsidRDefault="00A70D36" w14:paraId="6CC2D412"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14.</w:t>
            </w:r>
          </w:p>
        </w:tc>
        <w:tc>
          <w:tcPr>
            <w:tcW w:w="2419" w:type="dxa"/>
            <w:tcMar/>
            <w:hideMark/>
          </w:tcPr>
          <w:p w:rsidRPr="00A70D36" w:rsidR="00A70D36" w:rsidP="00A70D36" w:rsidRDefault="00A70D36" w14:paraId="094E9BC5"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Group Metadata</w:t>
            </w:r>
          </w:p>
        </w:tc>
        <w:tc>
          <w:tcPr>
            <w:tcW w:w="5305" w:type="dxa"/>
            <w:tcMar/>
            <w:hideMark/>
          </w:tcPr>
          <w:p w:rsidRPr="00A70D36" w:rsidR="00A70D36" w:rsidP="7AC31E64" w:rsidRDefault="00A70D36" w14:paraId="27BA9754" w14:textId="676D7D77">
            <w:pPr>
              <w:pStyle w:val="BodyText"/>
              <w:spacing w:after="120"/>
              <w:jc w:val="both"/>
              <w:rPr>
                <w:rFonts w:ascii="Aptos" w:hAnsi="Aptos" w:asciiTheme="minorAscii" w:hAnsiTheme="minorAscii"/>
                <w:i w:val="0"/>
                <w:iCs w:val="0"/>
                <w:color w:val="000000" w:themeColor="text1"/>
                <w:sz w:val="22"/>
                <w:szCs w:val="22"/>
                <w:lang w:val="en-IN"/>
              </w:rPr>
            </w:pPr>
            <w:r w:rsidRPr="7AC31E64" w:rsidR="126A9E1C">
              <w:rPr>
                <w:rFonts w:ascii="Aptos" w:hAnsi="Aptos" w:asciiTheme="minorAscii" w:hAnsiTheme="minorAscii"/>
                <w:i w:val="0"/>
                <w:iCs w:val="0"/>
                <w:color w:val="000000" w:themeColor="text1" w:themeTint="FF" w:themeShade="FF"/>
                <w:sz w:val="22"/>
                <w:szCs w:val="22"/>
                <w:lang w:val="en-IN"/>
              </w:rPr>
              <w:t>Admin m</w:t>
            </w:r>
            <w:r w:rsidRPr="7AC31E64" w:rsidR="34054F6D">
              <w:rPr>
                <w:rFonts w:ascii="Aptos" w:hAnsi="Aptos" w:asciiTheme="minorAscii" w:hAnsiTheme="minorAscii"/>
                <w:i w:val="0"/>
                <w:iCs w:val="0"/>
                <w:color w:val="000000" w:themeColor="text1" w:themeTint="FF" w:themeShade="FF"/>
                <w:sz w:val="22"/>
                <w:szCs w:val="22"/>
                <w:lang w:val="en-IN"/>
              </w:rPr>
              <w:t>odifies top-level group details (name, type, dates, investee).</w:t>
            </w:r>
          </w:p>
        </w:tc>
        <w:tc>
          <w:tcPr>
            <w:tcW w:w="1196" w:type="dxa"/>
            <w:tcMar/>
            <w:hideMark/>
          </w:tcPr>
          <w:p w:rsidRPr="00A70D36" w:rsidR="00A70D36" w:rsidP="00A70D36" w:rsidRDefault="00A70D36" w14:paraId="3C4C4549"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453C475D" w14:textId="77777777">
        <w:tc>
          <w:tcPr>
            <w:tcW w:w="595" w:type="dxa"/>
            <w:tcMar/>
            <w:hideMark/>
          </w:tcPr>
          <w:p w:rsidRPr="00A70D36" w:rsidR="00A70D36" w:rsidP="00A70D36" w:rsidRDefault="00A70D36" w14:paraId="1CFB652F"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lastRenderedPageBreak/>
              <w:t>15.</w:t>
            </w:r>
          </w:p>
        </w:tc>
        <w:tc>
          <w:tcPr>
            <w:tcW w:w="2419" w:type="dxa"/>
            <w:tcMar/>
            <w:hideMark/>
          </w:tcPr>
          <w:p w:rsidRPr="00A70D36" w:rsidR="00A70D36" w:rsidP="00A70D36" w:rsidRDefault="00A70D36" w14:paraId="73656BF3"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Manage Group Partners</w:t>
            </w:r>
          </w:p>
        </w:tc>
        <w:tc>
          <w:tcPr>
            <w:tcW w:w="5305" w:type="dxa"/>
            <w:tcMar/>
            <w:hideMark/>
          </w:tcPr>
          <w:p w:rsidRPr="00A70D36" w:rsidR="00A70D36" w:rsidP="7AC31E64" w:rsidRDefault="00A70D36" w14:paraId="14EB4C1B" w14:textId="4E6DD917">
            <w:pPr>
              <w:pStyle w:val="BodyText"/>
              <w:spacing w:after="120"/>
              <w:jc w:val="both"/>
              <w:rPr>
                <w:rFonts w:ascii="Aptos" w:hAnsi="Aptos" w:asciiTheme="minorAscii" w:hAnsiTheme="minorAscii"/>
                <w:i w:val="0"/>
                <w:iCs w:val="0"/>
                <w:color w:val="000000" w:themeColor="text1"/>
                <w:sz w:val="22"/>
                <w:szCs w:val="22"/>
                <w:lang w:val="en-IN"/>
              </w:rPr>
            </w:pPr>
            <w:r w:rsidRPr="7AC31E64" w:rsidR="03B32EB6">
              <w:rPr>
                <w:rFonts w:ascii="Aptos" w:hAnsi="Aptos" w:asciiTheme="minorAscii" w:hAnsiTheme="minorAscii"/>
                <w:i w:val="0"/>
                <w:iCs w:val="0"/>
                <w:color w:val="000000" w:themeColor="text1" w:themeTint="FF" w:themeShade="FF"/>
                <w:sz w:val="22"/>
                <w:szCs w:val="22"/>
                <w:lang w:val="en-IN"/>
              </w:rPr>
              <w:t>Admin a</w:t>
            </w:r>
            <w:r w:rsidRPr="7AC31E64" w:rsidR="34054F6D">
              <w:rPr>
                <w:rFonts w:ascii="Aptos" w:hAnsi="Aptos" w:asciiTheme="minorAscii" w:hAnsiTheme="minorAscii"/>
                <w:i w:val="0"/>
                <w:iCs w:val="0"/>
                <w:color w:val="000000" w:themeColor="text1" w:themeTint="FF" w:themeShade="FF"/>
                <w:sz w:val="22"/>
                <w:szCs w:val="22"/>
                <w:lang w:val="en-IN"/>
              </w:rPr>
              <w:t>dd</w:t>
            </w:r>
            <w:r w:rsidRPr="7AC31E64" w:rsidR="1C8E2363">
              <w:rPr>
                <w:rFonts w:ascii="Aptos" w:hAnsi="Aptos" w:asciiTheme="minorAscii" w:hAnsiTheme="minorAscii"/>
                <w:i w:val="0"/>
                <w:iCs w:val="0"/>
                <w:color w:val="000000" w:themeColor="text1" w:themeTint="FF" w:themeShade="FF"/>
                <w:sz w:val="22"/>
                <w:szCs w:val="22"/>
                <w:lang w:val="en-IN"/>
              </w:rPr>
              <w:t>s</w:t>
            </w:r>
            <w:r w:rsidRPr="7AC31E64" w:rsidR="3DA4C1DC">
              <w:rPr>
                <w:rFonts w:ascii="Aptos" w:hAnsi="Aptos" w:asciiTheme="minorAscii" w:hAnsiTheme="minorAscii"/>
                <w:i w:val="0"/>
                <w:iCs w:val="0"/>
                <w:color w:val="000000" w:themeColor="text1" w:themeTint="FF" w:themeShade="FF"/>
                <w:sz w:val="22"/>
                <w:szCs w:val="22"/>
                <w:lang w:val="en-IN"/>
              </w:rPr>
              <w:t xml:space="preserve"> </w:t>
            </w:r>
            <w:r w:rsidRPr="7AC31E64" w:rsidR="34054F6D">
              <w:rPr>
                <w:rFonts w:ascii="Aptos" w:hAnsi="Aptos" w:asciiTheme="minorAscii" w:hAnsiTheme="minorAscii"/>
                <w:i w:val="0"/>
                <w:iCs w:val="0"/>
                <w:color w:val="000000" w:themeColor="text1" w:themeTint="FF" w:themeShade="FF"/>
                <w:sz w:val="22"/>
                <w:szCs w:val="22"/>
                <w:lang w:val="en-IN"/>
              </w:rPr>
              <w:t>or remove</w:t>
            </w:r>
            <w:r w:rsidRPr="7AC31E64" w:rsidR="202F5585">
              <w:rPr>
                <w:rFonts w:ascii="Aptos" w:hAnsi="Aptos" w:asciiTheme="minorAscii" w:hAnsiTheme="minorAscii"/>
                <w:i w:val="0"/>
                <w:iCs w:val="0"/>
                <w:color w:val="000000" w:themeColor="text1" w:themeTint="FF" w:themeShade="FF"/>
                <w:sz w:val="22"/>
                <w:szCs w:val="22"/>
                <w:lang w:val="en-IN"/>
              </w:rPr>
              <w:t>s</w:t>
            </w:r>
            <w:r w:rsidRPr="7AC31E64" w:rsidR="34054F6D">
              <w:rPr>
                <w:rFonts w:ascii="Aptos" w:hAnsi="Aptos" w:asciiTheme="minorAscii" w:hAnsiTheme="minorAscii"/>
                <w:i w:val="0"/>
                <w:iCs w:val="0"/>
                <w:color w:val="000000" w:themeColor="text1" w:themeTint="FF" w:themeShade="FF"/>
                <w:sz w:val="22"/>
                <w:szCs w:val="22"/>
                <w:lang w:val="en-IN"/>
              </w:rPr>
              <w:t xml:space="preserve"> partners within a group.</w:t>
            </w:r>
          </w:p>
        </w:tc>
        <w:tc>
          <w:tcPr>
            <w:tcW w:w="1196" w:type="dxa"/>
            <w:tcMar/>
            <w:hideMark/>
          </w:tcPr>
          <w:p w:rsidRPr="00A70D36" w:rsidR="00A70D36" w:rsidP="00A70D36" w:rsidRDefault="00A70D36" w14:paraId="21D360FB"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56B84E1D" w14:textId="77777777">
        <w:tc>
          <w:tcPr>
            <w:tcW w:w="595" w:type="dxa"/>
            <w:tcMar/>
            <w:hideMark/>
          </w:tcPr>
          <w:p w:rsidRPr="00A70D36" w:rsidR="00A70D36" w:rsidP="00A70D36" w:rsidRDefault="00A70D36" w14:paraId="348A8DE2"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16.</w:t>
            </w:r>
          </w:p>
        </w:tc>
        <w:tc>
          <w:tcPr>
            <w:tcW w:w="2419" w:type="dxa"/>
            <w:tcMar/>
            <w:hideMark/>
          </w:tcPr>
          <w:p w:rsidRPr="00A70D36" w:rsidR="00A70D36" w:rsidP="00A70D36" w:rsidRDefault="00A70D36" w14:paraId="4271DB70"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Group</w:t>
            </w:r>
          </w:p>
        </w:tc>
        <w:tc>
          <w:tcPr>
            <w:tcW w:w="5305" w:type="dxa"/>
            <w:tcMar/>
            <w:hideMark/>
          </w:tcPr>
          <w:p w:rsidRPr="00A70D36" w:rsidR="00A70D36" w:rsidP="7AC31E64" w:rsidRDefault="00A70D36" w14:paraId="24FC2457" w14:textId="38930E33">
            <w:pPr>
              <w:pStyle w:val="BodyText"/>
              <w:spacing w:after="120"/>
              <w:jc w:val="both"/>
              <w:rPr>
                <w:rFonts w:ascii="Aptos" w:hAnsi="Aptos" w:asciiTheme="minorAscii" w:hAnsiTheme="minorAscii"/>
                <w:i w:val="0"/>
                <w:iCs w:val="0"/>
                <w:color w:val="000000" w:themeColor="text1"/>
                <w:sz w:val="22"/>
                <w:szCs w:val="22"/>
                <w:lang w:val="en-IN"/>
              </w:rPr>
            </w:pPr>
            <w:r w:rsidRPr="7AC31E64" w:rsidR="5D9765C9">
              <w:rPr>
                <w:rFonts w:ascii="Aptos" w:hAnsi="Aptos" w:asciiTheme="minorAscii" w:hAnsiTheme="minorAscii"/>
                <w:i w:val="0"/>
                <w:iCs w:val="0"/>
                <w:color w:val="000000" w:themeColor="text1" w:themeTint="FF" w:themeShade="FF"/>
                <w:sz w:val="22"/>
                <w:szCs w:val="22"/>
                <w:lang w:val="en-IN"/>
              </w:rPr>
              <w:t>Admin d</w:t>
            </w:r>
            <w:r w:rsidRPr="7AC31E64" w:rsidR="34054F6D">
              <w:rPr>
                <w:rFonts w:ascii="Aptos" w:hAnsi="Aptos" w:asciiTheme="minorAscii" w:hAnsiTheme="minorAscii"/>
                <w:i w:val="0"/>
                <w:iCs w:val="0"/>
                <w:color w:val="000000" w:themeColor="text1" w:themeTint="FF" w:themeShade="FF"/>
                <w:sz w:val="22"/>
                <w:szCs w:val="22"/>
                <w:lang w:val="en-IN"/>
              </w:rPr>
              <w:t>eletes a group</w:t>
            </w:r>
            <w:r w:rsidRPr="7AC31E64" w:rsidR="359991F7">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780AF079"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0442DB63" w14:textId="77777777">
        <w:tc>
          <w:tcPr>
            <w:tcW w:w="595" w:type="dxa"/>
            <w:tcMar/>
            <w:hideMark/>
          </w:tcPr>
          <w:p w:rsidRPr="00A70D36" w:rsidR="00A70D36" w:rsidP="00A70D36" w:rsidRDefault="00A70D36" w14:paraId="7799879F"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17.</w:t>
            </w:r>
          </w:p>
        </w:tc>
        <w:tc>
          <w:tcPr>
            <w:tcW w:w="2419" w:type="dxa"/>
            <w:tcMar/>
            <w:hideMark/>
          </w:tcPr>
          <w:p w:rsidRPr="00A70D36" w:rsidR="00A70D36" w:rsidP="00A70D36" w:rsidRDefault="00A70D36" w14:paraId="57F4DDD7"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Create Appointment</w:t>
            </w:r>
          </w:p>
        </w:tc>
        <w:tc>
          <w:tcPr>
            <w:tcW w:w="5305" w:type="dxa"/>
            <w:tcMar/>
            <w:hideMark/>
          </w:tcPr>
          <w:p w:rsidRPr="00A70D36" w:rsidR="00A70D36" w:rsidP="7AC31E64" w:rsidRDefault="00A70D36" w14:paraId="67EF5D57" w14:textId="094EEA6F">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 xml:space="preserve">Admin schedules a single </w:t>
            </w:r>
            <w:r w:rsidRPr="7AC31E64" w:rsidR="78A82F5A">
              <w:rPr>
                <w:rFonts w:ascii="Aptos" w:hAnsi="Aptos" w:asciiTheme="minorAscii" w:hAnsiTheme="minorAscii"/>
                <w:i w:val="0"/>
                <w:iCs w:val="0"/>
                <w:color w:val="000000" w:themeColor="text1" w:themeTint="FF" w:themeShade="FF"/>
                <w:sz w:val="22"/>
                <w:szCs w:val="22"/>
                <w:lang w:val="en-IN"/>
              </w:rPr>
              <w:t xml:space="preserve">pending </w:t>
            </w:r>
            <w:r w:rsidRPr="7AC31E64" w:rsidR="34054F6D">
              <w:rPr>
                <w:rFonts w:ascii="Aptos" w:hAnsi="Aptos" w:asciiTheme="minorAscii" w:hAnsiTheme="minorAscii"/>
                <w:i w:val="0"/>
                <w:iCs w:val="0"/>
                <w:color w:val="000000" w:themeColor="text1" w:themeTint="FF" w:themeShade="FF"/>
                <w:sz w:val="22"/>
                <w:szCs w:val="22"/>
                <w:lang w:val="en-IN"/>
              </w:rPr>
              <w:t>meeting.</w:t>
            </w:r>
          </w:p>
        </w:tc>
        <w:tc>
          <w:tcPr>
            <w:tcW w:w="1196" w:type="dxa"/>
            <w:tcMar/>
            <w:hideMark/>
          </w:tcPr>
          <w:p w:rsidRPr="00A70D36" w:rsidR="00A70D36" w:rsidP="00A70D36" w:rsidRDefault="00A70D36" w14:paraId="64DCC372"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5A98EECC" w14:textId="77777777">
        <w:tc>
          <w:tcPr>
            <w:tcW w:w="595" w:type="dxa"/>
            <w:tcMar/>
            <w:hideMark/>
          </w:tcPr>
          <w:p w:rsidRPr="00A70D36" w:rsidR="00A70D36" w:rsidP="00A70D36" w:rsidRDefault="00A70D36" w14:paraId="13E718D1"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18.</w:t>
            </w:r>
          </w:p>
        </w:tc>
        <w:tc>
          <w:tcPr>
            <w:tcW w:w="2419" w:type="dxa"/>
            <w:tcMar/>
            <w:hideMark/>
          </w:tcPr>
          <w:p w:rsidRPr="00A70D36" w:rsidR="00A70D36" w:rsidP="00A70D36" w:rsidRDefault="00A70D36" w14:paraId="23AFD814"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View Appointments</w:t>
            </w:r>
          </w:p>
        </w:tc>
        <w:tc>
          <w:tcPr>
            <w:tcW w:w="5305" w:type="dxa"/>
            <w:tcMar/>
            <w:hideMark/>
          </w:tcPr>
          <w:p w:rsidRPr="00A70D36" w:rsidR="00A70D36" w:rsidP="7AC31E64" w:rsidRDefault="00A70D36" w14:paraId="2C013C0D" w14:textId="37DD9395">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Lists appointments filterable by date range, status (PENDING/COMPLETED).</w:t>
            </w:r>
            <w:r w:rsidRPr="7AC31E64" w:rsidR="79195F11">
              <w:rPr>
                <w:rFonts w:ascii="Aptos" w:hAnsi="Aptos" w:asciiTheme="minorAscii" w:hAnsiTheme="minorAscii"/>
                <w:i w:val="0"/>
                <w:iCs w:val="0"/>
                <w:color w:val="000000" w:themeColor="text1" w:themeTint="FF" w:themeShade="FF"/>
                <w:sz w:val="22"/>
                <w:szCs w:val="22"/>
                <w:lang w:val="en-IN"/>
              </w:rPr>
              <w:t xml:space="preserve"> </w:t>
            </w:r>
            <w:r w:rsidRPr="7AC31E64" w:rsidR="34054F6D">
              <w:rPr>
                <w:rFonts w:ascii="Aptos" w:hAnsi="Aptos" w:asciiTheme="minorAscii" w:hAnsiTheme="minorAscii"/>
                <w:i w:val="0"/>
                <w:iCs w:val="0"/>
                <w:color w:val="000000" w:themeColor="text1" w:themeTint="FF" w:themeShade="FF"/>
                <w:sz w:val="22"/>
                <w:szCs w:val="22"/>
                <w:lang w:val="en-IN"/>
              </w:rPr>
              <w:t>Displays partner attendance details for a selected appointment.</w:t>
            </w:r>
          </w:p>
        </w:tc>
        <w:tc>
          <w:tcPr>
            <w:tcW w:w="1196" w:type="dxa"/>
            <w:tcMar/>
            <w:hideMark/>
          </w:tcPr>
          <w:p w:rsidRPr="00A70D36" w:rsidR="00A70D36" w:rsidP="00A70D36" w:rsidRDefault="00A70D36" w14:paraId="46698ED2"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5A5E5A3A" w14:textId="77777777">
        <w:tc>
          <w:tcPr>
            <w:tcW w:w="595" w:type="dxa"/>
            <w:tcMar/>
            <w:hideMark/>
          </w:tcPr>
          <w:p w:rsidRPr="00A70D36" w:rsidR="00A70D36" w:rsidP="00A70D36" w:rsidRDefault="00A70D36" w14:paraId="380DE027"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19.</w:t>
            </w:r>
          </w:p>
        </w:tc>
        <w:tc>
          <w:tcPr>
            <w:tcW w:w="2419" w:type="dxa"/>
            <w:tcMar/>
            <w:hideMark/>
          </w:tcPr>
          <w:p w:rsidRPr="00A70D36" w:rsidR="00A70D36" w:rsidP="00A70D36" w:rsidRDefault="00A70D36" w14:paraId="075CFC0F"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Update Appointment Details</w:t>
            </w:r>
          </w:p>
        </w:tc>
        <w:tc>
          <w:tcPr>
            <w:tcW w:w="5305" w:type="dxa"/>
            <w:tcMar/>
            <w:hideMark/>
          </w:tcPr>
          <w:p w:rsidRPr="00A70D36" w:rsidR="00A70D36" w:rsidP="7AC31E64" w:rsidRDefault="00A70D36" w14:paraId="153E6E4B" w14:textId="10EA6337">
            <w:pPr>
              <w:pStyle w:val="BodyText"/>
              <w:spacing w:after="120"/>
              <w:jc w:val="both"/>
              <w:rPr>
                <w:rFonts w:ascii="Aptos" w:hAnsi="Aptos" w:asciiTheme="minorAscii" w:hAnsiTheme="minorAscii"/>
                <w:i w:val="0"/>
                <w:iCs w:val="0"/>
                <w:color w:val="000000" w:themeColor="text1"/>
                <w:sz w:val="22"/>
                <w:szCs w:val="22"/>
                <w:lang w:val="en-IN"/>
              </w:rPr>
            </w:pPr>
            <w:r w:rsidRPr="7AC31E64" w:rsidR="23DCB434">
              <w:rPr>
                <w:rFonts w:ascii="Aptos" w:hAnsi="Aptos" w:asciiTheme="minorAscii" w:hAnsiTheme="minorAscii"/>
                <w:i w:val="0"/>
                <w:iCs w:val="0"/>
                <w:color w:val="000000" w:themeColor="text1" w:themeTint="FF" w:themeShade="FF"/>
                <w:sz w:val="22"/>
                <w:szCs w:val="22"/>
                <w:lang w:val="en-IN"/>
              </w:rPr>
              <w:t xml:space="preserve">Admin </w:t>
            </w:r>
            <w:r w:rsidRPr="7AC31E64" w:rsidR="23DCB434">
              <w:rPr>
                <w:rFonts w:ascii="Aptos" w:hAnsi="Aptos" w:asciiTheme="minorAscii" w:hAnsiTheme="minorAscii"/>
                <w:i w:val="0"/>
                <w:iCs w:val="0"/>
                <w:color w:val="000000" w:themeColor="text1" w:themeTint="FF" w:themeShade="FF"/>
                <w:sz w:val="22"/>
                <w:szCs w:val="22"/>
                <w:lang w:val="en-IN"/>
              </w:rPr>
              <w:t>m</w:t>
            </w:r>
            <w:r w:rsidRPr="7AC31E64" w:rsidR="34054F6D">
              <w:rPr>
                <w:rFonts w:ascii="Aptos" w:hAnsi="Aptos" w:asciiTheme="minorAscii" w:hAnsiTheme="minorAscii"/>
                <w:i w:val="0"/>
                <w:iCs w:val="0"/>
                <w:color w:val="000000" w:themeColor="text1" w:themeTint="FF" w:themeShade="FF"/>
                <w:sz w:val="22"/>
                <w:szCs w:val="22"/>
                <w:lang w:val="en-IN"/>
              </w:rPr>
              <w:t>odifies</w:t>
            </w:r>
            <w:r w:rsidRPr="7AC31E64" w:rsidR="34054F6D">
              <w:rPr>
                <w:rFonts w:ascii="Aptos" w:hAnsi="Aptos" w:asciiTheme="minorAscii" w:hAnsiTheme="minorAscii"/>
                <w:i w:val="0"/>
                <w:iCs w:val="0"/>
                <w:color w:val="000000" w:themeColor="text1" w:themeTint="FF" w:themeShade="FF"/>
                <w:sz w:val="22"/>
                <w:szCs w:val="22"/>
                <w:lang w:val="en-IN"/>
              </w:rPr>
              <w:t xml:space="preserve"> metadata (date, time, type, investee) of </w:t>
            </w:r>
            <w:r w:rsidRPr="7AC31E64" w:rsidR="0EA131BB">
              <w:rPr>
                <w:rFonts w:ascii="Aptos" w:hAnsi="Aptos" w:asciiTheme="minorAscii" w:hAnsiTheme="minorAscii"/>
                <w:i w:val="0"/>
                <w:iCs w:val="0"/>
                <w:color w:val="000000" w:themeColor="text1" w:themeTint="FF" w:themeShade="FF"/>
                <w:sz w:val="22"/>
                <w:szCs w:val="22"/>
                <w:lang w:val="en-IN"/>
              </w:rPr>
              <w:t xml:space="preserve">an </w:t>
            </w:r>
            <w:r w:rsidRPr="7AC31E64" w:rsidR="34054F6D">
              <w:rPr>
                <w:rFonts w:ascii="Aptos" w:hAnsi="Aptos" w:asciiTheme="minorAscii" w:hAnsiTheme="minorAscii"/>
                <w:i w:val="0"/>
                <w:iCs w:val="0"/>
                <w:color w:val="000000" w:themeColor="text1" w:themeTint="FF" w:themeShade="FF"/>
                <w:sz w:val="22"/>
                <w:szCs w:val="22"/>
                <w:lang w:val="en-IN"/>
              </w:rPr>
              <w:t>appointment.</w:t>
            </w:r>
          </w:p>
        </w:tc>
        <w:tc>
          <w:tcPr>
            <w:tcW w:w="1196" w:type="dxa"/>
            <w:tcMar/>
            <w:hideMark/>
          </w:tcPr>
          <w:p w:rsidRPr="00A70D36" w:rsidR="00A70D36" w:rsidP="00A70D36" w:rsidRDefault="00A70D36" w14:paraId="1719F87C"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236A2ED0" w14:textId="77777777">
        <w:tc>
          <w:tcPr>
            <w:tcW w:w="595" w:type="dxa"/>
            <w:tcMar/>
            <w:hideMark/>
          </w:tcPr>
          <w:p w:rsidRPr="00A70D36" w:rsidR="00A70D36" w:rsidP="00A70D36" w:rsidRDefault="00A70D36" w14:paraId="70B85136"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20.</w:t>
            </w:r>
          </w:p>
        </w:tc>
        <w:tc>
          <w:tcPr>
            <w:tcW w:w="2419" w:type="dxa"/>
            <w:tcMar/>
            <w:hideMark/>
          </w:tcPr>
          <w:p w:rsidRPr="00A70D36" w:rsidR="00A70D36" w:rsidP="00A70D36" w:rsidRDefault="00A70D36" w14:paraId="6A108544"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Mark Appointment Complete &amp; Take Attendance</w:t>
            </w:r>
          </w:p>
        </w:tc>
        <w:tc>
          <w:tcPr>
            <w:tcW w:w="5305" w:type="dxa"/>
            <w:tcMar/>
            <w:hideMark/>
          </w:tcPr>
          <w:p w:rsidRPr="00A70D36" w:rsidR="00A70D36" w:rsidP="7AC31E64" w:rsidRDefault="00A70D36" w14:paraId="16D57D43" w14:textId="0B189E37">
            <w:pPr>
              <w:pStyle w:val="BodyText"/>
              <w:spacing w:after="120"/>
              <w:jc w:val="both"/>
              <w:rPr>
                <w:rFonts w:ascii="Aptos" w:hAnsi="Aptos" w:asciiTheme="minorAscii" w:hAnsiTheme="minorAscii"/>
                <w:i w:val="0"/>
                <w:iCs w:val="0"/>
                <w:color w:val="000000" w:themeColor="text1"/>
                <w:sz w:val="22"/>
                <w:szCs w:val="22"/>
                <w:lang w:val="en-IN"/>
              </w:rPr>
            </w:pPr>
            <w:r w:rsidRPr="7AC31E64" w:rsidR="46D76557">
              <w:rPr>
                <w:rFonts w:ascii="Aptos" w:hAnsi="Aptos" w:asciiTheme="minorAscii" w:hAnsiTheme="minorAscii"/>
                <w:i w:val="0"/>
                <w:iCs w:val="0"/>
                <w:color w:val="000000" w:themeColor="text1" w:themeTint="FF" w:themeShade="FF"/>
                <w:sz w:val="22"/>
                <w:szCs w:val="22"/>
                <w:lang w:val="en-IN"/>
              </w:rPr>
              <w:t>A</w:t>
            </w:r>
            <w:r w:rsidRPr="7AC31E64" w:rsidR="3D3AC9BE">
              <w:rPr>
                <w:rFonts w:ascii="Aptos" w:hAnsi="Aptos" w:asciiTheme="minorAscii" w:hAnsiTheme="minorAscii"/>
                <w:i w:val="0"/>
                <w:iCs w:val="0"/>
                <w:color w:val="000000" w:themeColor="text1" w:themeTint="FF" w:themeShade="FF"/>
                <w:sz w:val="22"/>
                <w:szCs w:val="22"/>
                <w:lang w:val="en-IN"/>
              </w:rPr>
              <w:t>dmin marks pending appointment complete</w:t>
            </w:r>
            <w:r w:rsidRPr="7AC31E64" w:rsidR="54A85A7F">
              <w:rPr>
                <w:rFonts w:ascii="Aptos" w:hAnsi="Aptos" w:asciiTheme="minorAscii" w:hAnsiTheme="minorAscii"/>
                <w:i w:val="0"/>
                <w:iCs w:val="0"/>
                <w:color w:val="000000" w:themeColor="text1" w:themeTint="FF" w:themeShade="FF"/>
                <w:sz w:val="22"/>
                <w:szCs w:val="22"/>
                <w:lang w:val="en-IN"/>
              </w:rPr>
              <w:t xml:space="preserve"> by recording attendance</w:t>
            </w:r>
            <w:r w:rsidRPr="7AC31E64" w:rsidR="34054F6D">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17333AF9"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0ABEA336" w14:textId="77777777">
        <w:tc>
          <w:tcPr>
            <w:tcW w:w="595" w:type="dxa"/>
            <w:tcMar/>
            <w:hideMark/>
          </w:tcPr>
          <w:p w:rsidRPr="00A70D36" w:rsidR="00A70D36" w:rsidP="00A70D36" w:rsidRDefault="00A70D36" w14:paraId="3B92988F"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21.</w:t>
            </w:r>
          </w:p>
        </w:tc>
        <w:tc>
          <w:tcPr>
            <w:tcW w:w="2419" w:type="dxa"/>
            <w:tcMar/>
            <w:hideMark/>
          </w:tcPr>
          <w:p w:rsidRPr="00A70D36" w:rsidR="00A70D36" w:rsidP="00A70D36" w:rsidRDefault="00A70D36" w14:paraId="01F38C3B"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Appointment</w:t>
            </w:r>
          </w:p>
        </w:tc>
        <w:tc>
          <w:tcPr>
            <w:tcW w:w="5305" w:type="dxa"/>
            <w:tcMar/>
            <w:hideMark/>
          </w:tcPr>
          <w:p w:rsidRPr="00A70D36" w:rsidR="00A70D36" w:rsidP="7AC31E64" w:rsidRDefault="00A70D36" w14:paraId="77576495" w14:textId="248178B0">
            <w:pPr>
              <w:pStyle w:val="BodyText"/>
              <w:spacing w:after="120"/>
              <w:jc w:val="both"/>
              <w:rPr>
                <w:rFonts w:ascii="Aptos" w:hAnsi="Aptos" w:asciiTheme="minorAscii" w:hAnsiTheme="minorAscii"/>
                <w:i w:val="0"/>
                <w:iCs w:val="0"/>
                <w:color w:val="000000" w:themeColor="text1"/>
                <w:sz w:val="22"/>
                <w:szCs w:val="22"/>
                <w:lang w:val="en-IN"/>
              </w:rPr>
            </w:pPr>
            <w:r w:rsidRPr="7AC31E64" w:rsidR="32668CF0">
              <w:rPr>
                <w:rFonts w:ascii="Aptos" w:hAnsi="Aptos" w:asciiTheme="minorAscii" w:hAnsiTheme="minorAscii"/>
                <w:i w:val="0"/>
                <w:iCs w:val="0"/>
                <w:color w:val="000000" w:themeColor="text1" w:themeTint="FF" w:themeShade="FF"/>
                <w:sz w:val="22"/>
                <w:szCs w:val="22"/>
                <w:lang w:val="en-IN"/>
              </w:rPr>
              <w:t>Admin p</w:t>
            </w:r>
            <w:r w:rsidRPr="7AC31E64" w:rsidR="34054F6D">
              <w:rPr>
                <w:rFonts w:ascii="Aptos" w:hAnsi="Aptos" w:asciiTheme="minorAscii" w:hAnsiTheme="minorAscii"/>
                <w:i w:val="0"/>
                <w:iCs w:val="0"/>
                <w:color w:val="000000" w:themeColor="text1" w:themeTint="FF" w:themeShade="FF"/>
                <w:sz w:val="22"/>
                <w:szCs w:val="22"/>
                <w:lang w:val="en-IN"/>
              </w:rPr>
              <w:t xml:space="preserve">ermanently </w:t>
            </w:r>
            <w:r w:rsidRPr="7AC31E64" w:rsidR="34054F6D">
              <w:rPr>
                <w:rFonts w:ascii="Aptos" w:hAnsi="Aptos" w:asciiTheme="minorAscii" w:hAnsiTheme="minorAscii"/>
                <w:i w:val="0"/>
                <w:iCs w:val="0"/>
                <w:color w:val="000000" w:themeColor="text1" w:themeTint="FF" w:themeShade="FF"/>
                <w:sz w:val="22"/>
                <w:szCs w:val="22"/>
                <w:lang w:val="en-IN"/>
              </w:rPr>
              <w:t>deletes</w:t>
            </w:r>
            <w:r w:rsidRPr="7AC31E64" w:rsidR="34054F6D">
              <w:rPr>
                <w:rFonts w:ascii="Aptos" w:hAnsi="Aptos" w:asciiTheme="minorAscii" w:hAnsiTheme="minorAscii"/>
                <w:i w:val="0"/>
                <w:iCs w:val="0"/>
                <w:color w:val="000000" w:themeColor="text1" w:themeTint="FF" w:themeShade="FF"/>
                <w:sz w:val="22"/>
                <w:szCs w:val="22"/>
                <w:lang w:val="en-IN"/>
              </w:rPr>
              <w:t xml:space="preserve"> an appointment</w:t>
            </w:r>
            <w:r w:rsidRPr="7AC31E64" w:rsidR="1B278990">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6EBAAE53"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24BAA88D" w14:textId="77777777">
        <w:tc>
          <w:tcPr>
            <w:tcW w:w="595" w:type="dxa"/>
            <w:tcMar/>
            <w:hideMark/>
          </w:tcPr>
          <w:p w:rsidRPr="00A70D36" w:rsidR="00A70D36" w:rsidP="00A70D36" w:rsidRDefault="00A70D36" w14:paraId="4E88083D"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22.</w:t>
            </w:r>
          </w:p>
        </w:tc>
        <w:tc>
          <w:tcPr>
            <w:tcW w:w="2419" w:type="dxa"/>
            <w:tcMar/>
            <w:hideMark/>
          </w:tcPr>
          <w:p w:rsidRPr="00A70D36" w:rsidR="00A70D36" w:rsidP="7AC31E64" w:rsidRDefault="00A70D36" w14:paraId="53B0D9C9" w14:textId="03942761">
            <w:pPr>
              <w:pStyle w:val="BodyText"/>
              <w:spacing w:after="120"/>
              <w:rPr>
                <w:rFonts w:ascii="Aptos" w:hAnsi="Aptos" w:asciiTheme="minorAscii" w:hAnsiTheme="minorAscii"/>
                <w:b w:val="1"/>
                <w:bCs w:val="1"/>
                <w:i w:val="0"/>
                <w:iCs w:val="0"/>
                <w:color w:val="000000" w:themeColor="text1"/>
                <w:sz w:val="22"/>
                <w:szCs w:val="22"/>
                <w:lang w:val="en-IN"/>
              </w:rPr>
            </w:pPr>
            <w:r w:rsidRPr="7AC31E64" w:rsidR="34054F6D">
              <w:rPr>
                <w:rFonts w:ascii="Aptos" w:hAnsi="Aptos" w:asciiTheme="minorAscii" w:hAnsiTheme="minorAscii"/>
                <w:b w:val="1"/>
                <w:bCs w:val="1"/>
                <w:i w:val="0"/>
                <w:iCs w:val="0"/>
                <w:color w:val="000000" w:themeColor="text1" w:themeTint="FF" w:themeShade="FF"/>
                <w:sz w:val="22"/>
                <w:szCs w:val="22"/>
                <w:lang w:val="en-IN"/>
              </w:rPr>
              <w:t>Create Recurring Appointment</w:t>
            </w:r>
          </w:p>
        </w:tc>
        <w:tc>
          <w:tcPr>
            <w:tcW w:w="5305" w:type="dxa"/>
            <w:tcMar/>
            <w:hideMark/>
          </w:tcPr>
          <w:p w:rsidRPr="00A70D36" w:rsidR="00A70D36" w:rsidP="7AC31E64" w:rsidRDefault="00A70D36" w14:paraId="429FD4C1" w14:textId="698A221A">
            <w:pPr>
              <w:pStyle w:val="BodyText"/>
              <w:spacing w:after="120"/>
              <w:jc w:val="both"/>
              <w:rPr>
                <w:rFonts w:ascii="Aptos" w:hAnsi="Aptos" w:asciiTheme="minorAscii" w:hAnsiTheme="minorAscii"/>
                <w:i w:val="0"/>
                <w:iCs w:val="0"/>
                <w:color w:val="000000" w:themeColor="text1"/>
                <w:sz w:val="22"/>
                <w:szCs w:val="22"/>
                <w:lang w:val="en-IN"/>
              </w:rPr>
            </w:pPr>
            <w:r w:rsidRPr="7AC31E64" w:rsidR="5C633086">
              <w:rPr>
                <w:rFonts w:ascii="Aptos" w:hAnsi="Aptos" w:asciiTheme="minorAscii" w:hAnsiTheme="minorAscii"/>
                <w:i w:val="0"/>
                <w:iCs w:val="0"/>
                <w:color w:val="000000" w:themeColor="text1" w:themeTint="FF" w:themeShade="FF"/>
                <w:sz w:val="22"/>
                <w:szCs w:val="22"/>
                <w:lang w:val="en-IN"/>
              </w:rPr>
              <w:t>Admin s</w:t>
            </w:r>
            <w:r w:rsidRPr="7AC31E64" w:rsidR="34054F6D">
              <w:rPr>
                <w:rFonts w:ascii="Aptos" w:hAnsi="Aptos" w:asciiTheme="minorAscii" w:hAnsiTheme="minorAscii"/>
                <w:i w:val="0"/>
                <w:iCs w:val="0"/>
                <w:color w:val="000000" w:themeColor="text1" w:themeTint="FF" w:themeShade="FF"/>
                <w:sz w:val="22"/>
                <w:szCs w:val="22"/>
                <w:lang w:val="en-IN"/>
              </w:rPr>
              <w:t>ets up a repeating meeting rule</w:t>
            </w:r>
            <w:r w:rsidRPr="7AC31E64" w:rsidR="60D9C8BE">
              <w:rPr>
                <w:rFonts w:ascii="Aptos" w:hAnsi="Aptos" w:asciiTheme="minorAscii" w:hAnsiTheme="minorAscii"/>
                <w:i w:val="0"/>
                <w:iCs w:val="0"/>
                <w:color w:val="000000" w:themeColor="text1" w:themeTint="FF" w:themeShade="FF"/>
                <w:sz w:val="22"/>
                <w:szCs w:val="22"/>
                <w:lang w:val="en-IN"/>
              </w:rPr>
              <w:t>.</w:t>
            </w:r>
            <w:r w:rsidRPr="7AC31E64" w:rsidR="34054F6D">
              <w:rPr>
                <w:rFonts w:ascii="Aptos" w:hAnsi="Aptos" w:asciiTheme="minorAscii" w:hAnsiTheme="minorAscii"/>
                <w:i w:val="0"/>
                <w:iCs w:val="0"/>
                <w:color w:val="000000" w:themeColor="text1" w:themeTint="FF" w:themeShade="FF"/>
                <w:sz w:val="22"/>
                <w:szCs w:val="22"/>
                <w:lang w:val="en-IN"/>
              </w:rPr>
              <w:t xml:space="preserve"> Saved to </w:t>
            </w:r>
            <w:r w:rsidRPr="7AC31E64" w:rsidR="6990F1A0">
              <w:rPr>
                <w:rFonts w:ascii="Aptos" w:hAnsi="Aptos" w:asciiTheme="minorAscii" w:hAnsiTheme="minorAscii"/>
                <w:i w:val="0"/>
                <w:iCs w:val="0"/>
                <w:color w:val="000000" w:themeColor="text1" w:themeTint="FF" w:themeShade="FF"/>
                <w:sz w:val="22"/>
                <w:szCs w:val="22"/>
                <w:lang w:val="en-IN"/>
              </w:rPr>
              <w:t>recurring appointments</w:t>
            </w:r>
            <w:r w:rsidRPr="7AC31E64" w:rsidR="34054F6D">
              <w:rPr>
                <w:rFonts w:ascii="Aptos" w:hAnsi="Aptos" w:asciiTheme="minorAscii" w:hAnsiTheme="minorAscii"/>
                <w:i w:val="0"/>
                <w:iCs w:val="0"/>
                <w:color w:val="000000" w:themeColor="text1" w:themeTint="FF" w:themeShade="FF"/>
                <w:sz w:val="22"/>
                <w:szCs w:val="22"/>
                <w:lang w:val="en-IN"/>
              </w:rPr>
              <w:t xml:space="preserve"> and queued for background materialization.</w:t>
            </w:r>
          </w:p>
        </w:tc>
        <w:tc>
          <w:tcPr>
            <w:tcW w:w="1196" w:type="dxa"/>
            <w:tcMar/>
            <w:hideMark/>
          </w:tcPr>
          <w:p w:rsidRPr="00A70D36" w:rsidR="00A70D36" w:rsidP="00A70D36" w:rsidRDefault="00A70D36" w14:paraId="08B1B6B3"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453AD91F" w14:textId="77777777">
        <w:tc>
          <w:tcPr>
            <w:tcW w:w="595" w:type="dxa"/>
            <w:tcMar/>
            <w:hideMark/>
          </w:tcPr>
          <w:p w:rsidRPr="00A70D36" w:rsidR="00A70D36" w:rsidP="00A70D36" w:rsidRDefault="00A70D36" w14:paraId="27E0F38E"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23.</w:t>
            </w:r>
          </w:p>
        </w:tc>
        <w:tc>
          <w:tcPr>
            <w:tcW w:w="2419" w:type="dxa"/>
            <w:tcMar/>
            <w:hideMark/>
          </w:tcPr>
          <w:p w:rsidRPr="00A70D36" w:rsidR="00A70D36" w:rsidP="7AC31E64" w:rsidRDefault="00A70D36" w14:paraId="7BEC4940" w14:textId="44046BF8">
            <w:pPr>
              <w:pStyle w:val="BodyText"/>
              <w:spacing w:after="120"/>
              <w:rPr>
                <w:rFonts w:ascii="Aptos" w:hAnsi="Aptos" w:asciiTheme="minorAscii" w:hAnsiTheme="minorAscii"/>
                <w:b w:val="1"/>
                <w:bCs w:val="1"/>
                <w:i w:val="0"/>
                <w:iCs w:val="0"/>
                <w:color w:val="000000" w:themeColor="text1"/>
                <w:sz w:val="22"/>
                <w:szCs w:val="22"/>
                <w:lang w:val="en-IN"/>
              </w:rPr>
            </w:pPr>
            <w:r w:rsidRPr="7AC31E64" w:rsidR="34054F6D">
              <w:rPr>
                <w:rFonts w:ascii="Aptos" w:hAnsi="Aptos" w:asciiTheme="minorAscii" w:hAnsiTheme="minorAscii"/>
                <w:b w:val="1"/>
                <w:bCs w:val="1"/>
                <w:i w:val="0"/>
                <w:iCs w:val="0"/>
                <w:color w:val="000000" w:themeColor="text1" w:themeTint="FF" w:themeShade="FF"/>
                <w:sz w:val="22"/>
                <w:szCs w:val="22"/>
                <w:lang w:val="en-IN"/>
              </w:rPr>
              <w:t xml:space="preserve">View Recurring </w:t>
            </w:r>
            <w:r w:rsidRPr="7AC31E64" w:rsidR="788D605F">
              <w:rPr>
                <w:rFonts w:ascii="Aptos" w:hAnsi="Aptos" w:asciiTheme="minorAscii" w:hAnsiTheme="minorAscii"/>
                <w:b w:val="1"/>
                <w:bCs w:val="1"/>
                <w:i w:val="0"/>
                <w:iCs w:val="0"/>
                <w:color w:val="000000" w:themeColor="text1" w:themeTint="FF" w:themeShade="FF"/>
                <w:sz w:val="22"/>
                <w:szCs w:val="22"/>
                <w:lang w:val="en-IN"/>
              </w:rPr>
              <w:t>Appointment</w:t>
            </w:r>
          </w:p>
        </w:tc>
        <w:tc>
          <w:tcPr>
            <w:tcW w:w="5305" w:type="dxa"/>
            <w:tcMar/>
            <w:hideMark/>
          </w:tcPr>
          <w:p w:rsidRPr="00A70D36" w:rsidR="00A70D36" w:rsidP="7AC31E64" w:rsidRDefault="00A70D36" w14:paraId="32C32512" w14:textId="12D24511">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Lists recurring appointment templates with pagination.</w:t>
            </w:r>
          </w:p>
        </w:tc>
        <w:tc>
          <w:tcPr>
            <w:tcW w:w="1196" w:type="dxa"/>
            <w:tcMar/>
            <w:hideMark/>
          </w:tcPr>
          <w:p w:rsidRPr="00A70D36" w:rsidR="00A70D36" w:rsidP="00A70D36" w:rsidRDefault="00A70D36" w14:paraId="0371F118"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35ED7D64" w14:textId="77777777">
        <w:tc>
          <w:tcPr>
            <w:tcW w:w="595" w:type="dxa"/>
            <w:tcMar/>
            <w:hideMark/>
          </w:tcPr>
          <w:p w:rsidRPr="00A70D36" w:rsidR="00A70D36" w:rsidP="00A70D36" w:rsidRDefault="00A70D36" w14:paraId="7DA844F6"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24.</w:t>
            </w:r>
          </w:p>
        </w:tc>
        <w:tc>
          <w:tcPr>
            <w:tcW w:w="2419" w:type="dxa"/>
            <w:tcMar/>
            <w:hideMark/>
          </w:tcPr>
          <w:p w:rsidRPr="00A70D36" w:rsidR="00A70D36" w:rsidP="7AC31E64" w:rsidRDefault="00A70D36" w14:paraId="3B6A953E" w14:textId="242CD639">
            <w:pPr>
              <w:pStyle w:val="BodyText"/>
              <w:spacing w:after="120"/>
              <w:rPr>
                <w:rFonts w:ascii="Aptos" w:hAnsi="Aptos" w:asciiTheme="minorAscii" w:hAnsiTheme="minorAscii"/>
                <w:b w:val="1"/>
                <w:bCs w:val="1"/>
                <w:i w:val="0"/>
                <w:iCs w:val="0"/>
                <w:color w:val="000000" w:themeColor="text1"/>
                <w:sz w:val="22"/>
                <w:szCs w:val="22"/>
                <w:lang w:val="en-IN"/>
              </w:rPr>
            </w:pPr>
            <w:r w:rsidRPr="7AC31E64" w:rsidR="34054F6D">
              <w:rPr>
                <w:rFonts w:ascii="Aptos" w:hAnsi="Aptos" w:asciiTheme="minorAscii" w:hAnsiTheme="minorAscii"/>
                <w:b w:val="1"/>
                <w:bCs w:val="1"/>
                <w:i w:val="0"/>
                <w:iCs w:val="0"/>
                <w:color w:val="000000" w:themeColor="text1" w:themeTint="FF" w:themeShade="FF"/>
                <w:sz w:val="22"/>
                <w:szCs w:val="22"/>
                <w:lang w:val="en-IN"/>
              </w:rPr>
              <w:t xml:space="preserve">Update Recurring </w:t>
            </w:r>
            <w:r w:rsidRPr="7AC31E64" w:rsidR="4290131A">
              <w:rPr>
                <w:rFonts w:ascii="Aptos" w:hAnsi="Aptos" w:asciiTheme="minorAscii" w:hAnsiTheme="minorAscii"/>
                <w:b w:val="1"/>
                <w:bCs w:val="1"/>
                <w:i w:val="0"/>
                <w:iCs w:val="0"/>
                <w:color w:val="000000" w:themeColor="text1" w:themeTint="FF" w:themeShade="FF"/>
                <w:sz w:val="22"/>
                <w:szCs w:val="22"/>
                <w:lang w:val="en-IN"/>
              </w:rPr>
              <w:t>Appointment</w:t>
            </w:r>
          </w:p>
        </w:tc>
        <w:tc>
          <w:tcPr>
            <w:tcW w:w="5305" w:type="dxa"/>
            <w:tcMar/>
            <w:hideMark/>
          </w:tcPr>
          <w:p w:rsidRPr="00A70D36" w:rsidR="00A70D36" w:rsidP="7AC31E64" w:rsidRDefault="00A70D36" w14:paraId="02EC3961" w14:textId="4BA376B0">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Modifies a template's time, frequency, or end date. Only affects future unmaterialized occurrences.</w:t>
            </w:r>
          </w:p>
        </w:tc>
        <w:tc>
          <w:tcPr>
            <w:tcW w:w="1196" w:type="dxa"/>
            <w:tcMar/>
            <w:hideMark/>
          </w:tcPr>
          <w:p w:rsidRPr="00A70D36" w:rsidR="00A70D36" w:rsidP="00A70D36" w:rsidRDefault="00A70D36" w14:paraId="3B61E726"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r w:rsidRPr="00A70D36" w:rsidR="00A70D36" w:rsidTr="7AC31E64" w14:paraId="79DC9766" w14:textId="77777777">
        <w:tc>
          <w:tcPr>
            <w:tcW w:w="595" w:type="dxa"/>
            <w:tcMar/>
            <w:hideMark/>
          </w:tcPr>
          <w:p w:rsidRPr="00A70D36" w:rsidR="00A70D36" w:rsidP="00A70D36" w:rsidRDefault="00A70D36" w14:paraId="72F034F9" w14:textId="77777777">
            <w:pPr>
              <w:pStyle w:val="BodyText"/>
              <w:spacing w:after="120"/>
              <w:jc w:val="both"/>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25.</w:t>
            </w:r>
          </w:p>
        </w:tc>
        <w:tc>
          <w:tcPr>
            <w:tcW w:w="2419" w:type="dxa"/>
            <w:tcMar/>
            <w:hideMark/>
          </w:tcPr>
          <w:p w:rsidRPr="00A70D36" w:rsidR="00A70D36" w:rsidP="00A70D36" w:rsidRDefault="00A70D36" w14:paraId="042D37E3" w14:textId="77777777">
            <w:pPr>
              <w:pStyle w:val="BodyText"/>
              <w:spacing w:after="120"/>
              <w:rPr>
                <w:rFonts w:asciiTheme="minorHAnsi" w:hAnsiTheme="minorHAnsi"/>
                <w:b/>
                <w:bCs/>
                <w:i w:val="0"/>
                <w:iCs w:val="0"/>
                <w:color w:val="000000" w:themeColor="text1"/>
                <w:sz w:val="22"/>
                <w:szCs w:val="22"/>
                <w:lang w:val="en-IN"/>
              </w:rPr>
            </w:pPr>
            <w:r w:rsidRPr="00A70D36">
              <w:rPr>
                <w:rFonts w:asciiTheme="minorHAnsi" w:hAnsiTheme="minorHAnsi"/>
                <w:b/>
                <w:bCs/>
                <w:i w:val="0"/>
                <w:iCs w:val="0"/>
                <w:color w:val="000000" w:themeColor="text1"/>
                <w:sz w:val="22"/>
                <w:szCs w:val="22"/>
                <w:lang w:val="en-IN"/>
              </w:rPr>
              <w:t>Delete Recurring Appointment</w:t>
            </w:r>
          </w:p>
        </w:tc>
        <w:tc>
          <w:tcPr>
            <w:tcW w:w="5305" w:type="dxa"/>
            <w:tcMar/>
            <w:hideMark/>
          </w:tcPr>
          <w:p w:rsidRPr="00A70D36" w:rsidR="00A70D36" w:rsidP="7AC31E64" w:rsidRDefault="00A70D36" w14:paraId="55C5A3A7" w14:textId="1B7DCFCF">
            <w:pPr>
              <w:pStyle w:val="BodyText"/>
              <w:spacing w:after="120"/>
              <w:jc w:val="both"/>
              <w:rPr>
                <w:rFonts w:ascii="Aptos" w:hAnsi="Aptos" w:asciiTheme="minorAscii" w:hAnsiTheme="minorAscii"/>
                <w:i w:val="0"/>
                <w:iCs w:val="0"/>
                <w:color w:val="000000" w:themeColor="text1"/>
                <w:sz w:val="22"/>
                <w:szCs w:val="22"/>
                <w:lang w:val="en-IN"/>
              </w:rPr>
            </w:pPr>
            <w:r w:rsidRPr="7AC31E64" w:rsidR="34054F6D">
              <w:rPr>
                <w:rFonts w:ascii="Aptos" w:hAnsi="Aptos" w:asciiTheme="minorAscii" w:hAnsiTheme="minorAscii"/>
                <w:i w:val="0"/>
                <w:iCs w:val="0"/>
                <w:color w:val="000000" w:themeColor="text1" w:themeTint="FF" w:themeShade="FF"/>
                <w:sz w:val="22"/>
                <w:szCs w:val="22"/>
                <w:lang w:val="en-IN"/>
              </w:rPr>
              <w:t xml:space="preserve">Permanently </w:t>
            </w:r>
            <w:r w:rsidRPr="7AC31E64" w:rsidR="34054F6D">
              <w:rPr>
                <w:rFonts w:ascii="Aptos" w:hAnsi="Aptos" w:asciiTheme="minorAscii" w:hAnsiTheme="minorAscii"/>
                <w:i w:val="0"/>
                <w:iCs w:val="0"/>
                <w:color w:val="000000" w:themeColor="text1" w:themeTint="FF" w:themeShade="FF"/>
                <w:sz w:val="22"/>
                <w:szCs w:val="22"/>
                <w:lang w:val="en-IN"/>
              </w:rPr>
              <w:t>deletes</w:t>
            </w:r>
            <w:r w:rsidRPr="7AC31E64" w:rsidR="34054F6D">
              <w:rPr>
                <w:rFonts w:ascii="Aptos" w:hAnsi="Aptos" w:asciiTheme="minorAscii" w:hAnsiTheme="minorAscii"/>
                <w:i w:val="0"/>
                <w:iCs w:val="0"/>
                <w:color w:val="000000" w:themeColor="text1" w:themeTint="FF" w:themeShade="FF"/>
                <w:sz w:val="22"/>
                <w:szCs w:val="22"/>
                <w:lang w:val="en-IN"/>
              </w:rPr>
              <w:t xml:space="preserve"> a recurring template. Previously materialized appointments </w:t>
            </w:r>
            <w:r w:rsidRPr="7AC31E64" w:rsidR="34054F6D">
              <w:rPr>
                <w:rFonts w:ascii="Aptos" w:hAnsi="Aptos" w:asciiTheme="minorAscii" w:hAnsiTheme="minorAscii"/>
                <w:i w:val="0"/>
                <w:iCs w:val="0"/>
                <w:color w:val="000000" w:themeColor="text1" w:themeTint="FF" w:themeShade="FF"/>
                <w:sz w:val="22"/>
                <w:szCs w:val="22"/>
                <w:lang w:val="en-IN"/>
              </w:rPr>
              <w:t>are</w:t>
            </w:r>
            <w:r w:rsidRPr="7AC31E64" w:rsidR="34054F6D">
              <w:rPr>
                <w:rFonts w:ascii="Aptos" w:hAnsi="Aptos" w:asciiTheme="minorAscii" w:hAnsiTheme="minorAscii"/>
                <w:i w:val="0"/>
                <w:iCs w:val="0"/>
                <w:color w:val="000000" w:themeColor="text1" w:themeTint="FF" w:themeShade="FF"/>
                <w:sz w:val="22"/>
                <w:szCs w:val="22"/>
                <w:lang w:val="en-IN"/>
              </w:rPr>
              <w:t xml:space="preserve"> retained</w:t>
            </w:r>
            <w:r w:rsidRPr="7AC31E64" w:rsidR="65510736">
              <w:rPr>
                <w:rFonts w:ascii="Aptos" w:hAnsi="Aptos" w:asciiTheme="minorAscii" w:hAnsiTheme="minorAscii"/>
                <w:i w:val="0"/>
                <w:iCs w:val="0"/>
                <w:color w:val="000000" w:themeColor="text1" w:themeTint="FF" w:themeShade="FF"/>
                <w:sz w:val="22"/>
                <w:szCs w:val="22"/>
                <w:lang w:val="en-IN"/>
              </w:rPr>
              <w:t>.</w:t>
            </w:r>
          </w:p>
        </w:tc>
        <w:tc>
          <w:tcPr>
            <w:tcW w:w="1196" w:type="dxa"/>
            <w:tcMar/>
            <w:hideMark/>
          </w:tcPr>
          <w:p w:rsidRPr="00A70D36" w:rsidR="00A70D36" w:rsidP="00A70D36" w:rsidRDefault="00A70D36" w14:paraId="1A24339C" w14:textId="77777777">
            <w:pPr>
              <w:pStyle w:val="BodyText"/>
              <w:spacing w:after="120"/>
              <w:jc w:val="both"/>
              <w:rPr>
                <w:rFonts w:asciiTheme="minorHAnsi" w:hAnsiTheme="minorHAnsi"/>
                <w:i w:val="0"/>
                <w:iCs w:val="0"/>
                <w:color w:val="000000" w:themeColor="text1"/>
                <w:sz w:val="22"/>
                <w:szCs w:val="22"/>
                <w:lang w:val="en-IN"/>
              </w:rPr>
            </w:pPr>
            <w:r w:rsidRPr="00A70D36">
              <w:rPr>
                <w:rFonts w:asciiTheme="minorHAnsi" w:hAnsiTheme="minorHAnsi"/>
                <w:i w:val="0"/>
                <w:iCs w:val="0"/>
                <w:color w:val="000000" w:themeColor="text1"/>
                <w:sz w:val="22"/>
                <w:szCs w:val="22"/>
                <w:lang w:val="en-IN"/>
              </w:rPr>
              <w:t>R1</w:t>
            </w:r>
          </w:p>
        </w:tc>
      </w:tr>
    </w:tbl>
    <w:p w:rsidRPr="00E11CF9" w:rsidR="00594BFB" w:rsidP="00C925FA" w:rsidRDefault="0085354D" w14:paraId="68479DA7" w14:textId="62F0D92B">
      <w:pPr>
        <w:pStyle w:val="BodyText"/>
        <w:spacing w:after="120"/>
        <w:jc w:val="center"/>
        <w:rPr>
          <w:rFonts w:asciiTheme="minorHAnsi" w:hAnsiTheme="minorHAnsi"/>
          <w:b/>
          <w:color w:val="070FA9"/>
        </w:rPr>
      </w:pPr>
      <w:r>
        <w:rPr>
          <w:noProof/>
        </w:rPr>
        <w:lastRenderedPageBreak/>
        <w:drawing>
          <wp:inline distT="0" distB="0" distL="0" distR="0" wp14:anchorId="7C0455D3" wp14:editId="20A7DDB3">
            <wp:extent cx="1926590" cy="8295005"/>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6590" cy="8295005"/>
                    </a:xfrm>
                    <a:prstGeom prst="rect">
                      <a:avLst/>
                    </a:prstGeom>
                    <a:noFill/>
                    <a:ln>
                      <a:noFill/>
                    </a:ln>
                  </pic:spPr>
                </pic:pic>
              </a:graphicData>
            </a:graphic>
          </wp:inline>
        </w:drawing>
      </w:r>
    </w:p>
    <w:p w:rsidR="00796657" w:rsidP="00594BFB" w:rsidRDefault="00796657" w14:paraId="4BC1B2D0" w14:textId="414C5D69">
      <w:pPr>
        <w:pStyle w:val="BodyText"/>
        <w:spacing w:after="120"/>
        <w:rPr>
          <w:rFonts w:asciiTheme="minorHAnsi" w:hAnsiTheme="minorHAnsi"/>
          <w:b/>
          <w:i w:val="0"/>
          <w:sz w:val="24"/>
          <w:szCs w:val="24"/>
        </w:rPr>
      </w:pPr>
    </w:p>
    <w:p w:rsidRPr="00467170" w:rsidR="00467170" w:rsidP="7AC31E64" w:rsidRDefault="00467170" w14:paraId="0A0094A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UC-01: AUTHENTICATION</w:t>
      </w:r>
    </w:p>
    <w:tbl>
      <w:tblPr>
        <w:tblStyle w:val="TableGrid"/>
        <w:tblW w:w="9360" w:type="dxa"/>
        <w:tblLook w:val="04A0" w:firstRow="1" w:lastRow="0" w:firstColumn="1" w:lastColumn="0" w:noHBand="0" w:noVBand="1"/>
      </w:tblPr>
      <w:tblGrid>
        <w:gridCol w:w="1800"/>
        <w:gridCol w:w="7560"/>
      </w:tblGrid>
      <w:tr w:rsidRPr="00467170" w:rsidR="00467170" w:rsidTr="7AC31E64" w14:paraId="5D6ACC32" w14:textId="77777777">
        <w:tc>
          <w:tcPr>
            <w:tcW w:w="1800" w:type="dxa"/>
            <w:tcMar/>
            <w:hideMark/>
          </w:tcPr>
          <w:p w:rsidRPr="00467170" w:rsidR="00467170" w:rsidP="7AC31E64" w:rsidRDefault="00467170" w14:paraId="53530FA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48B41D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F3D6A42" w14:textId="77777777">
        <w:tc>
          <w:tcPr>
            <w:tcW w:w="1800" w:type="dxa"/>
            <w:tcMar/>
            <w:hideMark/>
          </w:tcPr>
          <w:p w:rsidRPr="00467170" w:rsidR="00467170" w:rsidP="7AC31E64" w:rsidRDefault="00467170" w14:paraId="65287F3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5DA648A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UC-01</w:t>
            </w:r>
          </w:p>
        </w:tc>
      </w:tr>
      <w:tr w:rsidRPr="00467170" w:rsidR="00467170" w:rsidTr="7AC31E64" w14:paraId="3E9949E6" w14:textId="77777777">
        <w:tc>
          <w:tcPr>
            <w:tcW w:w="1800" w:type="dxa"/>
            <w:tcMar/>
            <w:hideMark/>
          </w:tcPr>
          <w:p w:rsidRPr="00467170" w:rsidR="00467170" w:rsidP="7AC31E64" w:rsidRDefault="00467170" w14:paraId="0222460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7E59BD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Authentication</w:t>
            </w:r>
          </w:p>
        </w:tc>
      </w:tr>
      <w:tr w:rsidRPr="00467170" w:rsidR="00467170" w:rsidTr="7AC31E64" w14:paraId="14DB9D0E" w14:textId="77777777">
        <w:tc>
          <w:tcPr>
            <w:tcW w:w="1800" w:type="dxa"/>
            <w:tcMar/>
            <w:hideMark/>
          </w:tcPr>
          <w:p w:rsidRPr="00467170" w:rsidR="00467170" w:rsidP="7AC31E64" w:rsidRDefault="00467170" w14:paraId="19B4DA9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A32AB1F" w14:textId="014AC2B8">
            <w:pPr>
              <w:pStyle w:val="BodyText"/>
              <w:rPr>
                <w:rFonts w:ascii="Aptos" w:hAnsi="Aptos" w:asciiTheme="minorAscii" w:hAnsiTheme="minorAscii"/>
                <w:b w:val="0"/>
                <w:bCs w:val="0"/>
                <w:i w:val="0"/>
                <w:iCs w:val="0"/>
                <w:sz w:val="22"/>
                <w:szCs w:val="22"/>
                <w:lang w:val="en-IN"/>
              </w:rPr>
            </w:pPr>
            <w:r w:rsidRPr="7AC31E64" w:rsidR="194253FB">
              <w:rPr>
                <w:rFonts w:ascii="Aptos" w:hAnsi="Aptos" w:asciiTheme="minorAscii" w:hAnsiTheme="minorAscii"/>
                <w:b w:val="0"/>
                <w:bCs w:val="0"/>
                <w:i w:val="0"/>
                <w:iCs w:val="0"/>
                <w:sz w:val="22"/>
                <w:szCs w:val="22"/>
                <w:lang w:val="en-IN"/>
              </w:rPr>
              <w:t>Secure login using Email/Password.</w:t>
            </w:r>
          </w:p>
        </w:tc>
      </w:tr>
      <w:tr w:rsidRPr="00467170" w:rsidR="00467170" w:rsidTr="7AC31E64" w14:paraId="2B3D3F45" w14:textId="77777777">
        <w:tc>
          <w:tcPr>
            <w:tcW w:w="1800" w:type="dxa"/>
            <w:tcMar/>
            <w:hideMark/>
          </w:tcPr>
          <w:p w:rsidRPr="00467170" w:rsidR="00467170" w:rsidP="7AC31E64" w:rsidRDefault="00467170" w14:paraId="4824DEE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498916D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461A169F" w14:textId="77777777">
        <w:tc>
          <w:tcPr>
            <w:tcW w:w="1800" w:type="dxa"/>
            <w:tcMar/>
            <w:hideMark/>
          </w:tcPr>
          <w:p w:rsidRPr="00467170" w:rsidR="00467170" w:rsidP="7AC31E64" w:rsidRDefault="00467170" w14:paraId="67B110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0EDCC26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must have an active account in the system database for a specific chapter.</w:t>
            </w:r>
          </w:p>
        </w:tc>
      </w:tr>
      <w:tr w:rsidRPr="00467170" w:rsidR="00467170" w:rsidTr="7AC31E64" w14:paraId="08F0185D" w14:textId="77777777">
        <w:tc>
          <w:tcPr>
            <w:tcW w:w="1800" w:type="dxa"/>
            <w:tcMar/>
            <w:hideMark/>
          </w:tcPr>
          <w:p w:rsidRPr="00467170" w:rsidR="00467170" w:rsidP="7AC31E64" w:rsidRDefault="00467170" w14:paraId="71E2B69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2184919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login screen.</w:t>
            </w:r>
          </w:p>
          <w:p w:rsidRPr="00467170" w:rsidR="00467170" w:rsidP="7AC31E64" w:rsidRDefault="00467170" w14:paraId="75D2C8C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enters their email and password.</w:t>
            </w:r>
          </w:p>
          <w:p w:rsidRPr="00467170" w:rsidR="00467170" w:rsidP="7AC31E64" w:rsidRDefault="00467170" w14:paraId="3A4F728F" w14:textId="5F7342D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System </w:t>
            </w:r>
            <w:r w:rsidRPr="7AC31E64" w:rsidR="0CD28E71">
              <w:rPr>
                <w:rFonts w:ascii="Aptos" w:hAnsi="Aptos" w:asciiTheme="minorAscii" w:hAnsiTheme="minorAscii"/>
                <w:b w:val="0"/>
                <w:bCs w:val="0"/>
                <w:i w:val="0"/>
                <w:iCs w:val="0"/>
                <w:sz w:val="22"/>
                <w:szCs w:val="22"/>
                <w:lang w:val="en-IN"/>
              </w:rPr>
              <w:t>validates</w:t>
            </w:r>
            <w:r w:rsidRPr="7AC31E64" w:rsidR="0CD28E71">
              <w:rPr>
                <w:rFonts w:ascii="Aptos" w:hAnsi="Aptos" w:asciiTheme="minorAscii" w:hAnsiTheme="minorAscii"/>
                <w:b w:val="0"/>
                <w:bCs w:val="0"/>
                <w:i w:val="0"/>
                <w:iCs w:val="0"/>
                <w:sz w:val="22"/>
                <w:szCs w:val="22"/>
                <w:lang w:val="en-IN"/>
              </w:rPr>
              <w:t xml:space="preserve"> the credentials.</w:t>
            </w:r>
          </w:p>
          <w:p w:rsidRPr="00467170" w:rsidR="00467170" w:rsidP="7AC31E64" w:rsidRDefault="00467170" w14:paraId="14EAA607" w14:textId="6B83B990">
            <w:pPr>
              <w:pStyle w:val="BodyText"/>
              <w:rPr>
                <w:rFonts w:ascii="Aptos" w:hAnsi="Aptos" w:asciiTheme="minorAscii" w:hAnsiTheme="minorAscii"/>
                <w:b w:val="0"/>
                <w:bCs w:val="0"/>
                <w:i w:val="0"/>
                <w:iCs w:val="0"/>
                <w:sz w:val="22"/>
                <w:szCs w:val="22"/>
                <w:lang w:val="en-IN"/>
              </w:rPr>
            </w:pPr>
            <w:r w:rsidRPr="7AC31E64" w:rsidR="4648E656">
              <w:rPr>
                <w:rFonts w:ascii="Aptos" w:hAnsi="Aptos" w:asciiTheme="minorAscii" w:hAnsiTheme="minorAscii"/>
                <w:b w:val="0"/>
                <w:bCs w:val="0"/>
                <w:i w:val="0"/>
                <w:iCs w:val="0"/>
                <w:sz w:val="22"/>
                <w:szCs w:val="22"/>
                <w:lang w:val="en-IN"/>
              </w:rPr>
              <w:t>4</w:t>
            </w:r>
            <w:r w:rsidRPr="7AC31E64" w:rsidR="0CD28E71">
              <w:rPr>
                <w:rFonts w:ascii="Aptos" w:hAnsi="Aptos" w:asciiTheme="minorAscii" w:hAnsiTheme="minorAscii"/>
                <w:b w:val="0"/>
                <w:bCs w:val="0"/>
                <w:i w:val="0"/>
                <w:iCs w:val="0"/>
                <w:sz w:val="22"/>
                <w:szCs w:val="22"/>
                <w:lang w:val="en-IN"/>
              </w:rPr>
              <w:t>. System redirects the Admin to the Home Dashboard.</w:t>
            </w:r>
          </w:p>
        </w:tc>
      </w:tr>
      <w:tr w:rsidRPr="00467170" w:rsidR="00467170" w:rsidTr="7AC31E64" w14:paraId="1F13A5C2" w14:textId="77777777">
        <w:tc>
          <w:tcPr>
            <w:tcW w:w="1800" w:type="dxa"/>
            <w:tcMar/>
            <w:hideMark/>
          </w:tcPr>
          <w:p w:rsidRPr="00467170" w:rsidR="00467170" w:rsidP="7AC31E64" w:rsidRDefault="00467170" w14:paraId="7DE355A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155954B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Invalid Credentials: System displays an "Invalid Email or Password" error and keeps the user on the login screen.</w:t>
            </w:r>
          </w:p>
        </w:tc>
      </w:tr>
      <w:tr w:rsidRPr="00467170" w:rsidR="00467170" w:rsidTr="7AC31E64" w14:paraId="37BD5C41" w14:textId="77777777">
        <w:tc>
          <w:tcPr>
            <w:tcW w:w="1800" w:type="dxa"/>
            <w:tcMar/>
            <w:hideMark/>
          </w:tcPr>
          <w:p w:rsidRPr="00467170" w:rsidR="00467170" w:rsidP="7AC31E64" w:rsidRDefault="00467170" w14:paraId="4FCABC9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2FB1169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Admin is authenticated, and all </w:t>
            </w:r>
            <w:r w:rsidRPr="7AC31E64" w:rsidR="0CD28E71">
              <w:rPr>
                <w:rFonts w:ascii="Aptos" w:hAnsi="Aptos" w:asciiTheme="minorAscii" w:hAnsiTheme="minorAscii"/>
                <w:b w:val="0"/>
                <w:bCs w:val="0"/>
                <w:i w:val="0"/>
                <w:iCs w:val="0"/>
                <w:sz w:val="22"/>
                <w:szCs w:val="22"/>
                <w:lang w:val="en-IN"/>
              </w:rPr>
              <w:t>subsequent</w:t>
            </w:r>
            <w:r w:rsidRPr="7AC31E64" w:rsidR="0CD28E71">
              <w:rPr>
                <w:rFonts w:ascii="Aptos" w:hAnsi="Aptos" w:asciiTheme="minorAscii" w:hAnsiTheme="minorAscii"/>
                <w:b w:val="0"/>
                <w:bCs w:val="0"/>
                <w:i w:val="0"/>
                <w:iCs w:val="0"/>
                <w:sz w:val="22"/>
                <w:szCs w:val="22"/>
                <w:lang w:val="en-IN"/>
              </w:rPr>
              <w:t xml:space="preserve"> API requests include the JWT for authorization.</w:t>
            </w:r>
          </w:p>
        </w:tc>
      </w:tr>
    </w:tbl>
    <w:p w:rsidRPr="00467170" w:rsidR="00467170" w:rsidP="00467170" w:rsidRDefault="00467170" w14:paraId="7688ED92" w14:textId="77777777">
      <w:pPr>
        <w:pStyle w:val="BodyText"/>
        <w:rPr>
          <w:rFonts w:asciiTheme="minorHAnsi" w:hAnsiTheme="minorHAnsi"/>
          <w:b/>
          <w:bCs/>
          <w:sz w:val="22"/>
          <w:szCs w:val="22"/>
          <w:lang w:val="en-IN"/>
        </w:rPr>
      </w:pPr>
    </w:p>
    <w:p w:rsidRPr="00467170" w:rsidR="00467170" w:rsidP="7AC31E64" w:rsidRDefault="00467170" w14:paraId="7E0EF092" w14:textId="4496769A">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UC-02: ADMIN LOGOUT</w:t>
      </w:r>
    </w:p>
    <w:tbl>
      <w:tblPr>
        <w:tblStyle w:val="TableGrid"/>
        <w:tblW w:w="9360" w:type="dxa"/>
        <w:tblLook w:val="04A0" w:firstRow="1" w:lastRow="0" w:firstColumn="1" w:lastColumn="0" w:noHBand="0" w:noVBand="1"/>
      </w:tblPr>
      <w:tblGrid>
        <w:gridCol w:w="1800"/>
        <w:gridCol w:w="7560"/>
      </w:tblGrid>
      <w:tr w:rsidRPr="00467170" w:rsidR="00467170" w:rsidTr="7AC31E64" w14:paraId="5C2DD84E" w14:textId="77777777">
        <w:tc>
          <w:tcPr>
            <w:tcW w:w="1800" w:type="dxa"/>
            <w:tcMar/>
            <w:hideMark/>
          </w:tcPr>
          <w:p w:rsidRPr="00467170" w:rsidR="00467170" w:rsidP="7AC31E64" w:rsidRDefault="00467170" w14:paraId="1E301F0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723317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22CA618F" w14:textId="77777777">
        <w:tc>
          <w:tcPr>
            <w:tcW w:w="1800" w:type="dxa"/>
            <w:tcMar/>
            <w:hideMark/>
          </w:tcPr>
          <w:p w:rsidRPr="00467170" w:rsidR="00467170" w:rsidP="7AC31E64" w:rsidRDefault="00467170" w14:paraId="65D0110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7A29706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UC-02</w:t>
            </w:r>
          </w:p>
        </w:tc>
      </w:tr>
      <w:tr w:rsidRPr="00467170" w:rsidR="00467170" w:rsidTr="7AC31E64" w14:paraId="357B2E08" w14:textId="77777777">
        <w:tc>
          <w:tcPr>
            <w:tcW w:w="1800" w:type="dxa"/>
            <w:tcMar/>
            <w:hideMark/>
          </w:tcPr>
          <w:p w:rsidRPr="00467170" w:rsidR="00467170" w:rsidP="7AC31E64" w:rsidRDefault="00467170" w14:paraId="490D76B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248FA35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Logout</w:t>
            </w:r>
          </w:p>
        </w:tc>
      </w:tr>
      <w:tr w:rsidRPr="00467170" w:rsidR="00467170" w:rsidTr="7AC31E64" w14:paraId="4C97199A" w14:textId="77777777">
        <w:tc>
          <w:tcPr>
            <w:tcW w:w="1800" w:type="dxa"/>
            <w:tcMar/>
            <w:hideMark/>
          </w:tcPr>
          <w:p w:rsidRPr="00467170" w:rsidR="00467170" w:rsidP="7AC31E64" w:rsidRDefault="00467170" w14:paraId="51A1BD6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4ECD43E" w14:textId="394D85DD">
            <w:pPr>
              <w:pStyle w:val="BodyText"/>
              <w:rPr>
                <w:rFonts w:ascii="Aptos" w:hAnsi="Aptos" w:asciiTheme="minorAscii" w:hAnsiTheme="minorAscii"/>
                <w:b w:val="0"/>
                <w:bCs w:val="0"/>
                <w:i w:val="0"/>
                <w:iCs w:val="0"/>
                <w:sz w:val="22"/>
                <w:szCs w:val="22"/>
                <w:lang w:val="en-IN"/>
              </w:rPr>
            </w:pPr>
            <w:r w:rsidRPr="7AC31E64" w:rsidR="3F985379">
              <w:rPr>
                <w:rFonts w:ascii="Aptos" w:hAnsi="Aptos" w:asciiTheme="minorAscii" w:hAnsiTheme="minorAscii"/>
                <w:b w:val="0"/>
                <w:bCs w:val="0"/>
                <w:i w:val="0"/>
                <w:iCs w:val="0"/>
                <w:sz w:val="22"/>
                <w:szCs w:val="22"/>
                <w:lang w:val="en-IN"/>
              </w:rPr>
              <w:t>Securely ends the Admin's session</w:t>
            </w:r>
          </w:p>
        </w:tc>
      </w:tr>
      <w:tr w:rsidRPr="00467170" w:rsidR="00467170" w:rsidTr="7AC31E64" w14:paraId="0396F57A" w14:textId="77777777">
        <w:tc>
          <w:tcPr>
            <w:tcW w:w="1800" w:type="dxa"/>
            <w:tcMar/>
            <w:hideMark/>
          </w:tcPr>
          <w:p w:rsidRPr="00467170" w:rsidR="00467170" w:rsidP="7AC31E64" w:rsidRDefault="00467170" w14:paraId="5BBE02E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23836A6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54BAAAE6" w14:textId="77777777">
        <w:tc>
          <w:tcPr>
            <w:tcW w:w="1800" w:type="dxa"/>
            <w:tcMar/>
            <w:hideMark/>
          </w:tcPr>
          <w:p w:rsidRPr="00467170" w:rsidR="00467170" w:rsidP="7AC31E64" w:rsidRDefault="00467170" w14:paraId="5153F1E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1C75228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currently logged in with a valid JWT.</w:t>
            </w:r>
          </w:p>
        </w:tc>
      </w:tr>
      <w:tr w:rsidRPr="00467170" w:rsidR="00467170" w:rsidTr="7AC31E64" w14:paraId="7EF5EC49" w14:textId="77777777">
        <w:tc>
          <w:tcPr>
            <w:tcW w:w="1800" w:type="dxa"/>
            <w:tcMar/>
            <w:hideMark/>
          </w:tcPr>
          <w:p w:rsidRPr="00467170" w:rsidR="00467170" w:rsidP="7AC31E64" w:rsidRDefault="00467170" w14:paraId="183B1E3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2F01C8B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clicks the "Logout" button.</w:t>
            </w:r>
          </w:p>
          <w:p w:rsidRPr="00467170" w:rsidR="00467170" w:rsidP="7AC31E64" w:rsidRDefault="00467170" w14:paraId="727EE86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calls the logout API and invalidates the current JWT token.</w:t>
            </w:r>
          </w:p>
          <w:p w:rsidRPr="00467170" w:rsidR="00467170" w:rsidP="7AC31E64" w:rsidRDefault="00467170" w14:paraId="09A7A1C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System redirects 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to the login screen.</w:t>
            </w:r>
          </w:p>
        </w:tc>
      </w:tr>
      <w:tr w:rsidRPr="00467170" w:rsidR="00467170" w:rsidTr="7AC31E64" w14:paraId="2A1BF45C" w14:textId="77777777">
        <w:tc>
          <w:tcPr>
            <w:tcW w:w="1800" w:type="dxa"/>
            <w:tcMar/>
            <w:hideMark/>
          </w:tcPr>
          <w:p w:rsidRPr="00467170" w:rsidR="00467170" w:rsidP="7AC31E64" w:rsidRDefault="00467170" w14:paraId="3B76B80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547F1380" w14:textId="0B07342C">
            <w:pPr>
              <w:pStyle w:val="BodyText"/>
              <w:rPr>
                <w:rFonts w:ascii="Aptos" w:hAnsi="Aptos" w:asciiTheme="minorAscii" w:hAnsiTheme="minorAscii"/>
                <w:b w:val="0"/>
                <w:bCs w:val="0"/>
                <w:i w:val="0"/>
                <w:iCs w:val="0"/>
                <w:sz w:val="22"/>
                <w:szCs w:val="22"/>
                <w:lang w:val="en-IN"/>
              </w:rPr>
            </w:pPr>
            <w:r w:rsidRPr="7AC31E64" w:rsidR="6BEF353A">
              <w:rPr>
                <w:rFonts w:ascii="Aptos" w:hAnsi="Aptos" w:asciiTheme="minorAscii" w:hAnsiTheme="minorAscii"/>
                <w:b w:val="0"/>
                <w:bCs w:val="0"/>
                <w:i w:val="0"/>
                <w:iCs w:val="0"/>
                <w:sz w:val="22"/>
                <w:szCs w:val="22"/>
                <w:lang w:val="en-IN"/>
              </w:rPr>
              <w:t>NA</w:t>
            </w:r>
          </w:p>
        </w:tc>
      </w:tr>
      <w:tr w:rsidRPr="00467170" w:rsidR="00467170" w:rsidTr="7AC31E64" w14:paraId="3162DDE3" w14:textId="77777777">
        <w:tc>
          <w:tcPr>
            <w:tcW w:w="1800" w:type="dxa"/>
            <w:tcMar/>
            <w:hideMark/>
          </w:tcPr>
          <w:p w:rsidRPr="00467170" w:rsidR="00467170" w:rsidP="7AC31E64" w:rsidRDefault="00467170" w14:paraId="0D7A459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26CD69D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out and must re-authenticate to access the dashboard.</w:t>
            </w:r>
          </w:p>
        </w:tc>
      </w:tr>
    </w:tbl>
    <w:p w:rsidRPr="00467170" w:rsidR="00467170" w:rsidP="00467170" w:rsidRDefault="00467170" w14:paraId="38E71373" w14:textId="77777777">
      <w:pPr>
        <w:pStyle w:val="BodyText"/>
        <w:rPr>
          <w:rFonts w:asciiTheme="minorHAnsi" w:hAnsiTheme="minorHAnsi"/>
          <w:b/>
          <w:bCs/>
          <w:sz w:val="22"/>
          <w:szCs w:val="22"/>
          <w:lang w:val="en-IN"/>
        </w:rPr>
      </w:pPr>
    </w:p>
    <w:p w:rsidRPr="00467170" w:rsidR="00467170" w:rsidP="7AC31E64" w:rsidRDefault="00467170" w14:paraId="13E1EF4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UC-03: VIEW CURRENT USER PROFILE</w:t>
      </w:r>
    </w:p>
    <w:tbl>
      <w:tblPr>
        <w:tblStyle w:val="TableGrid"/>
        <w:tblW w:w="9360" w:type="dxa"/>
        <w:tblLook w:val="04A0" w:firstRow="1" w:lastRow="0" w:firstColumn="1" w:lastColumn="0" w:noHBand="0" w:noVBand="1"/>
      </w:tblPr>
      <w:tblGrid>
        <w:gridCol w:w="1800"/>
        <w:gridCol w:w="7560"/>
      </w:tblGrid>
      <w:tr w:rsidRPr="00467170" w:rsidR="00467170" w:rsidTr="7AC31E64" w14:paraId="1A1CD699" w14:textId="77777777">
        <w:tc>
          <w:tcPr>
            <w:tcW w:w="1800" w:type="dxa"/>
            <w:tcMar/>
            <w:hideMark/>
          </w:tcPr>
          <w:p w:rsidRPr="00467170" w:rsidR="00467170" w:rsidP="7AC31E64" w:rsidRDefault="00467170" w14:paraId="5DA5621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2CB0EA6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BCD782E" w14:textId="77777777">
        <w:tc>
          <w:tcPr>
            <w:tcW w:w="1800" w:type="dxa"/>
            <w:tcMar/>
            <w:hideMark/>
          </w:tcPr>
          <w:p w:rsidRPr="00467170" w:rsidR="00467170" w:rsidP="7AC31E64" w:rsidRDefault="00467170" w14:paraId="5F615E0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356055E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UC-03</w:t>
            </w:r>
          </w:p>
        </w:tc>
      </w:tr>
      <w:tr w:rsidRPr="00467170" w:rsidR="00467170" w:rsidTr="7AC31E64" w14:paraId="21EA5134" w14:textId="77777777">
        <w:tc>
          <w:tcPr>
            <w:tcW w:w="1800" w:type="dxa"/>
            <w:tcMar/>
            <w:hideMark/>
          </w:tcPr>
          <w:p w:rsidRPr="00467170" w:rsidR="00467170" w:rsidP="7AC31E64" w:rsidRDefault="00467170" w14:paraId="24886C0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20A62BC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Current User Profile</w:t>
            </w:r>
          </w:p>
        </w:tc>
      </w:tr>
      <w:tr w:rsidRPr="00467170" w:rsidR="00467170" w:rsidTr="7AC31E64" w14:paraId="1A9EA3B1" w14:textId="77777777">
        <w:tc>
          <w:tcPr>
            <w:tcW w:w="1800" w:type="dxa"/>
            <w:tcMar/>
            <w:hideMark/>
          </w:tcPr>
          <w:p w:rsidRPr="00467170" w:rsidR="00467170" w:rsidP="7AC31E64" w:rsidRDefault="00467170" w14:paraId="3539FE8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34A7B995" w14:textId="62D9A15D">
            <w:pPr>
              <w:pStyle w:val="BodyText"/>
              <w:rPr>
                <w:rFonts w:ascii="Aptos" w:hAnsi="Aptos" w:asciiTheme="minorAscii" w:hAnsiTheme="minorAscii"/>
                <w:b w:val="0"/>
                <w:bCs w:val="0"/>
                <w:i w:val="0"/>
                <w:iCs w:val="0"/>
                <w:sz w:val="22"/>
                <w:szCs w:val="22"/>
                <w:lang w:val="en-IN"/>
              </w:rPr>
            </w:pPr>
            <w:r w:rsidRPr="7AC31E64" w:rsidR="4264A652">
              <w:rPr>
                <w:rFonts w:ascii="Aptos" w:hAnsi="Aptos" w:asciiTheme="minorAscii" w:hAnsiTheme="minorAscii"/>
                <w:b w:val="0"/>
                <w:bCs w:val="0"/>
                <w:i w:val="0"/>
                <w:iCs w:val="0"/>
                <w:sz w:val="22"/>
                <w:szCs w:val="22"/>
                <w:lang w:val="en-IN"/>
              </w:rPr>
              <w:t>Fetches and displays the logged-in Admin's name,</w:t>
            </w:r>
          </w:p>
          <w:p w:rsidRPr="00467170" w:rsidR="00467170" w:rsidP="00467170" w:rsidRDefault="00467170" w14:paraId="0CE725B7" w14:textId="423D9AE9">
            <w:pPr>
              <w:pStyle w:val="BodyText"/>
            </w:pPr>
            <w:r w:rsidRPr="7AC31E64" w:rsidR="4264A652">
              <w:rPr>
                <w:rFonts w:ascii="Aptos" w:hAnsi="Aptos" w:asciiTheme="minorAscii" w:hAnsiTheme="minorAscii"/>
                <w:b w:val="0"/>
                <w:bCs w:val="0"/>
                <w:i w:val="0"/>
                <w:iCs w:val="0"/>
                <w:sz w:val="22"/>
                <w:szCs w:val="22"/>
                <w:lang w:val="en-IN"/>
              </w:rPr>
              <w:t>email, and associated chapter.</w:t>
            </w:r>
          </w:p>
        </w:tc>
      </w:tr>
      <w:tr w:rsidRPr="00467170" w:rsidR="00467170" w:rsidTr="7AC31E64" w14:paraId="6AFACB13" w14:textId="77777777">
        <w:tc>
          <w:tcPr>
            <w:tcW w:w="1800" w:type="dxa"/>
            <w:tcMar/>
            <w:hideMark/>
          </w:tcPr>
          <w:p w:rsidRPr="00467170" w:rsidR="00467170" w:rsidP="7AC31E64" w:rsidRDefault="00467170" w14:paraId="52FA785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6DE7A6E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35329A70" w14:textId="77777777">
        <w:tc>
          <w:tcPr>
            <w:tcW w:w="1800" w:type="dxa"/>
            <w:tcMar/>
            <w:hideMark/>
          </w:tcPr>
          <w:p w:rsidRPr="00467170" w:rsidR="00467170" w:rsidP="7AC31E64" w:rsidRDefault="00467170" w14:paraId="324D8C1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64052A3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with a valid JWT.</w:t>
            </w:r>
          </w:p>
        </w:tc>
      </w:tr>
      <w:tr w:rsidRPr="00467170" w:rsidR="00467170" w:rsidTr="7AC31E64" w14:paraId="5E06A93A" w14:textId="77777777">
        <w:tc>
          <w:tcPr>
            <w:tcW w:w="1800" w:type="dxa"/>
            <w:tcMar/>
            <w:hideMark/>
          </w:tcPr>
          <w:p w:rsidRPr="00467170" w:rsidR="00467170" w:rsidP="7AC31E64" w:rsidRDefault="00467170" w14:paraId="715B959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61860EE7" w14:textId="589FE1B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1. Admin navigates to their profile </w:t>
            </w:r>
            <w:r w:rsidRPr="7AC31E64" w:rsidR="4FF4E8BA">
              <w:rPr>
                <w:rFonts w:ascii="Aptos" w:hAnsi="Aptos" w:asciiTheme="minorAscii" w:hAnsiTheme="minorAscii"/>
                <w:b w:val="0"/>
                <w:bCs w:val="0"/>
                <w:i w:val="0"/>
                <w:iCs w:val="0"/>
                <w:sz w:val="22"/>
                <w:szCs w:val="22"/>
                <w:lang w:val="en-IN"/>
              </w:rPr>
              <w:t>section</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0671FD14" w14:textId="682BDB06">
            <w:pPr>
              <w:pStyle w:val="BodyText"/>
              <w:rPr>
                <w:rFonts w:ascii="Aptos" w:hAnsi="Aptos" w:asciiTheme="minorAscii" w:hAnsiTheme="minorAscii"/>
                <w:b w:val="0"/>
                <w:bCs w:val="0"/>
                <w:i w:val="0"/>
                <w:iCs w:val="0"/>
                <w:sz w:val="22"/>
                <w:szCs w:val="22"/>
                <w:lang w:val="en-IN"/>
              </w:rPr>
            </w:pPr>
            <w:r w:rsidRPr="7AC31E64" w:rsidR="210F5B01">
              <w:rPr>
                <w:rFonts w:ascii="Aptos" w:hAnsi="Aptos" w:asciiTheme="minorAscii" w:hAnsiTheme="minorAscii"/>
                <w:b w:val="0"/>
                <w:bCs w:val="0"/>
                <w:i w:val="0"/>
                <w:iCs w:val="0"/>
                <w:sz w:val="22"/>
                <w:szCs w:val="22"/>
                <w:lang w:val="en-IN"/>
              </w:rPr>
              <w:t>2</w:t>
            </w:r>
            <w:r w:rsidRPr="7AC31E64" w:rsidR="0CD28E71">
              <w:rPr>
                <w:rFonts w:ascii="Aptos" w:hAnsi="Aptos" w:asciiTheme="minorAscii" w:hAnsiTheme="minorAscii"/>
                <w:b w:val="0"/>
                <w:bCs w:val="0"/>
                <w:i w:val="0"/>
                <w:iCs w:val="0"/>
                <w:sz w:val="22"/>
                <w:szCs w:val="22"/>
                <w:lang w:val="en-IN"/>
              </w:rPr>
              <w:t xml:space="preserve">. System displays the </w:t>
            </w:r>
            <w:r w:rsidRPr="7AC31E64" w:rsidR="0CD28E71">
              <w:rPr>
                <w:rFonts w:ascii="Aptos" w:hAnsi="Aptos" w:asciiTheme="minorAscii" w:hAnsiTheme="minorAscii"/>
                <w:b w:val="0"/>
                <w:bCs w:val="0"/>
                <w:i w:val="0"/>
                <w:iCs w:val="0"/>
                <w:sz w:val="22"/>
                <w:szCs w:val="22"/>
                <w:lang w:val="en-IN"/>
              </w:rPr>
              <w:t>Admin's</w:t>
            </w:r>
            <w:r w:rsidRPr="7AC31E64" w:rsidR="0CD28E71">
              <w:rPr>
                <w:rFonts w:ascii="Aptos" w:hAnsi="Aptos" w:asciiTheme="minorAscii" w:hAnsiTheme="minorAscii"/>
                <w:b w:val="0"/>
                <w:bCs w:val="0"/>
                <w:i w:val="0"/>
                <w:iCs w:val="0"/>
                <w:sz w:val="22"/>
                <w:szCs w:val="22"/>
                <w:lang w:val="en-IN"/>
              </w:rPr>
              <w:t xml:space="preserve"> name, email, and associated chapter.</w:t>
            </w:r>
          </w:p>
        </w:tc>
      </w:tr>
      <w:tr w:rsidRPr="00467170" w:rsidR="00467170" w:rsidTr="7AC31E64" w14:paraId="6D3D1ACE" w14:textId="77777777">
        <w:tc>
          <w:tcPr>
            <w:tcW w:w="1800" w:type="dxa"/>
            <w:tcMar/>
            <w:hideMark/>
          </w:tcPr>
          <w:p w:rsidRPr="00467170" w:rsidR="00467170" w:rsidP="7AC31E64" w:rsidRDefault="00467170" w14:paraId="4097026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7C448F5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Token expired: System prompts the user to log in again.</w:t>
            </w:r>
          </w:p>
        </w:tc>
      </w:tr>
      <w:tr w:rsidRPr="00467170" w:rsidR="00467170" w:rsidTr="7AC31E64" w14:paraId="1552997A" w14:textId="77777777">
        <w:tc>
          <w:tcPr>
            <w:tcW w:w="1800" w:type="dxa"/>
            <w:tcMar/>
            <w:hideMark/>
          </w:tcPr>
          <w:p w:rsidRPr="00467170" w:rsidR="00467170" w:rsidP="7AC31E64" w:rsidRDefault="00467170" w14:paraId="5C3A553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44E4B72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can view their current profile information.</w:t>
            </w:r>
          </w:p>
        </w:tc>
      </w:tr>
    </w:tbl>
    <w:p w:rsidRPr="00467170" w:rsidR="00467170" w:rsidP="00467170" w:rsidRDefault="00467170" w14:paraId="1CD6960B" w14:textId="77777777">
      <w:pPr>
        <w:pStyle w:val="BodyText"/>
        <w:rPr>
          <w:rFonts w:asciiTheme="minorHAnsi" w:hAnsiTheme="minorHAnsi"/>
          <w:b/>
          <w:bCs/>
          <w:sz w:val="22"/>
          <w:szCs w:val="22"/>
          <w:lang w:val="en-IN"/>
        </w:rPr>
      </w:pPr>
    </w:p>
    <w:p w:rsidRPr="00467170" w:rsidR="00467170" w:rsidP="7AC31E64" w:rsidRDefault="00467170" w14:paraId="0EA7CD6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UC-04: CREATE PARTNER</w:t>
      </w:r>
    </w:p>
    <w:tbl>
      <w:tblPr>
        <w:tblStyle w:val="TableGrid"/>
        <w:tblW w:w="9360" w:type="dxa"/>
        <w:tblLook w:val="04A0" w:firstRow="1" w:lastRow="0" w:firstColumn="1" w:lastColumn="0" w:noHBand="0" w:noVBand="1"/>
      </w:tblPr>
      <w:tblGrid>
        <w:gridCol w:w="1800"/>
        <w:gridCol w:w="7560"/>
      </w:tblGrid>
      <w:tr w:rsidRPr="00467170" w:rsidR="00467170" w:rsidTr="7AC31E64" w14:paraId="133A8735" w14:textId="77777777">
        <w:tc>
          <w:tcPr>
            <w:tcW w:w="1800" w:type="dxa"/>
            <w:tcMar/>
            <w:hideMark/>
          </w:tcPr>
          <w:p w:rsidRPr="00467170" w:rsidR="00467170" w:rsidP="7AC31E64" w:rsidRDefault="00467170" w14:paraId="567F5DD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6F405CF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0627775F" w14:textId="77777777">
        <w:tc>
          <w:tcPr>
            <w:tcW w:w="1800" w:type="dxa"/>
            <w:tcMar/>
            <w:hideMark/>
          </w:tcPr>
          <w:p w:rsidRPr="00467170" w:rsidR="00467170" w:rsidP="7AC31E64" w:rsidRDefault="00467170" w14:paraId="4761C74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0D26020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UC-04</w:t>
            </w:r>
          </w:p>
        </w:tc>
      </w:tr>
      <w:tr w:rsidRPr="00467170" w:rsidR="00467170" w:rsidTr="7AC31E64" w14:paraId="696109BF" w14:textId="77777777">
        <w:tc>
          <w:tcPr>
            <w:tcW w:w="1800" w:type="dxa"/>
            <w:tcMar/>
            <w:hideMark/>
          </w:tcPr>
          <w:p w:rsidRPr="00467170" w:rsidR="00467170" w:rsidP="7AC31E64" w:rsidRDefault="00467170" w14:paraId="331B21E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32F12D3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Create Partner</w:t>
            </w:r>
          </w:p>
        </w:tc>
      </w:tr>
      <w:tr w:rsidRPr="00467170" w:rsidR="00467170" w:rsidTr="7AC31E64" w14:paraId="5DB4ED8C" w14:textId="77777777">
        <w:tc>
          <w:tcPr>
            <w:tcW w:w="1800" w:type="dxa"/>
            <w:tcMar/>
            <w:hideMark/>
          </w:tcPr>
          <w:p w:rsidRPr="00467170" w:rsidR="00467170" w:rsidP="7AC31E64" w:rsidRDefault="00467170" w14:paraId="4ABFD20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3BE8669A" w14:textId="2012A366">
            <w:pPr>
              <w:pStyle w:val="BodyText"/>
              <w:rPr>
                <w:rFonts w:ascii="Aptos" w:hAnsi="Aptos" w:asciiTheme="minorAscii" w:hAnsiTheme="minorAscii"/>
                <w:b w:val="0"/>
                <w:bCs w:val="0"/>
                <w:i w:val="0"/>
                <w:iCs w:val="0"/>
                <w:sz w:val="22"/>
                <w:szCs w:val="22"/>
                <w:lang w:val="en-IN"/>
              </w:rPr>
            </w:pPr>
            <w:r w:rsidRPr="7AC31E64" w:rsidR="6BB43D98">
              <w:rPr>
                <w:rFonts w:ascii="Aptos" w:hAnsi="Aptos" w:asciiTheme="minorAscii" w:hAnsiTheme="minorAscii"/>
                <w:b w:val="0"/>
                <w:bCs w:val="0"/>
                <w:i w:val="0"/>
                <w:iCs w:val="0"/>
                <w:sz w:val="22"/>
                <w:szCs w:val="22"/>
                <w:lang w:val="en-IN"/>
              </w:rPr>
              <w:t>Admin adds a new primary or secondary partner.</w:t>
            </w:r>
          </w:p>
        </w:tc>
      </w:tr>
      <w:tr w:rsidRPr="00467170" w:rsidR="00467170" w:rsidTr="7AC31E64" w14:paraId="0F72A801" w14:textId="77777777">
        <w:tc>
          <w:tcPr>
            <w:tcW w:w="1800" w:type="dxa"/>
            <w:tcMar/>
            <w:hideMark/>
          </w:tcPr>
          <w:p w:rsidRPr="00467170" w:rsidR="00467170" w:rsidP="7AC31E64" w:rsidRDefault="00467170" w14:paraId="0109F84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76860B7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577504B0" w14:textId="77777777">
        <w:tc>
          <w:tcPr>
            <w:tcW w:w="1800" w:type="dxa"/>
            <w:tcMar/>
            <w:hideMark/>
          </w:tcPr>
          <w:p w:rsidRPr="00467170" w:rsidR="00467170" w:rsidP="7AC31E64" w:rsidRDefault="00467170" w14:paraId="3CA3F03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843ADF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45746F33" w14:textId="77777777">
        <w:tc>
          <w:tcPr>
            <w:tcW w:w="1800" w:type="dxa"/>
            <w:tcMar/>
            <w:hideMark/>
          </w:tcPr>
          <w:p w:rsidRPr="00467170" w:rsidR="00467170" w:rsidP="7AC31E64" w:rsidRDefault="00467170" w14:paraId="3F41C3C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590196F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Partners tab and selects "Add Partner".</w:t>
            </w:r>
          </w:p>
          <w:p w:rsidRPr="00467170" w:rsidR="00467170" w:rsidP="7AC31E64" w:rsidRDefault="00467170" w14:paraId="2D0884F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enters the required details: Partner Name, Email, and Start Date.</w:t>
            </w:r>
          </w:p>
          <w:p w:rsidRPr="00467170" w:rsidR="00467170" w:rsidP="7AC31E64" w:rsidRDefault="00467170" w14:paraId="3AE2341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optionally enters a LinkedIn URL, End Date, and selects a Primary Partner (if this is a secondary partner/family member).</w:t>
            </w:r>
          </w:p>
          <w:p w:rsidRPr="00467170" w:rsidR="00467170" w:rsidP="7AC31E64" w:rsidRDefault="00467170" w14:paraId="12F595A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saves the record.</w:t>
            </w:r>
          </w:p>
          <w:p w:rsidRPr="00467170" w:rsidR="00467170" w:rsidP="7AC31E64" w:rsidRDefault="00467170" w14:paraId="6CA65E16" w14:textId="12BF7B42">
            <w:pPr>
              <w:pStyle w:val="BodyText"/>
              <w:rPr>
                <w:rFonts w:ascii="Aptos" w:hAnsi="Aptos" w:asciiTheme="minorAscii" w:hAnsiTheme="minorAscii"/>
                <w:b w:val="0"/>
                <w:bCs w:val="0"/>
                <w:i w:val="0"/>
                <w:iCs w:val="0"/>
                <w:sz w:val="22"/>
                <w:szCs w:val="22"/>
                <w:lang w:val="en-IN"/>
              </w:rPr>
            </w:pPr>
            <w:r w:rsidRPr="7AC31E64" w:rsidR="34D1D236">
              <w:rPr>
                <w:rFonts w:ascii="Aptos" w:hAnsi="Aptos" w:asciiTheme="minorAscii" w:hAnsiTheme="minorAscii"/>
                <w:b w:val="0"/>
                <w:bCs w:val="0"/>
                <w:i w:val="0"/>
                <w:iCs w:val="0"/>
                <w:sz w:val="22"/>
                <w:szCs w:val="22"/>
                <w:lang w:val="en-IN"/>
              </w:rPr>
              <w:t>5</w:t>
            </w:r>
            <w:r w:rsidRPr="7AC31E64" w:rsidR="0CD28E71">
              <w:rPr>
                <w:rFonts w:ascii="Aptos" w:hAnsi="Aptos" w:asciiTheme="minorAscii" w:hAnsiTheme="minorAscii"/>
                <w:b w:val="0"/>
                <w:bCs w:val="0"/>
                <w:i w:val="0"/>
                <w:iCs w:val="0"/>
                <w:sz w:val="22"/>
                <w:szCs w:val="22"/>
                <w:lang w:val="en-IN"/>
              </w:rPr>
              <w:t>. System displays the newly created partner in the list.</w:t>
            </w:r>
          </w:p>
        </w:tc>
      </w:tr>
      <w:tr w:rsidRPr="00467170" w:rsidR="00467170" w:rsidTr="7AC31E64" w14:paraId="0C3A685C" w14:textId="77777777">
        <w:tc>
          <w:tcPr>
            <w:tcW w:w="1800" w:type="dxa"/>
            <w:tcMar/>
            <w:hideMark/>
          </w:tcPr>
          <w:p w:rsidRPr="00467170" w:rsidR="00467170" w:rsidP="7AC31E64" w:rsidRDefault="00467170" w14:paraId="1EDABF1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48E1746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Duplicate Email: If the email already exists for that chapter, the system displays an error blocking creation.</w:t>
            </w:r>
          </w:p>
        </w:tc>
      </w:tr>
      <w:tr w:rsidRPr="00467170" w:rsidR="00467170" w:rsidTr="7AC31E64" w14:paraId="4A1D0BDB" w14:textId="77777777">
        <w:tc>
          <w:tcPr>
            <w:tcW w:w="1800" w:type="dxa"/>
            <w:tcMar/>
            <w:hideMark/>
          </w:tcPr>
          <w:p w:rsidRPr="00467170" w:rsidR="00467170" w:rsidP="7AC31E64" w:rsidRDefault="00467170" w14:paraId="37C250F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34A8C86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 new partner is saved in the database and is available for group and appointment assignment.</w:t>
            </w:r>
          </w:p>
        </w:tc>
      </w:tr>
    </w:tbl>
    <w:p w:rsidRPr="00467170" w:rsidR="00467170" w:rsidP="7AC31E64" w:rsidRDefault="00467170" w14:paraId="575CB4BD"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1A8E8AE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UC-05: VIEW PARTNER DIRECTORY</w:t>
      </w:r>
    </w:p>
    <w:tbl>
      <w:tblPr>
        <w:tblStyle w:val="TableGrid"/>
        <w:tblW w:w="9360" w:type="dxa"/>
        <w:tblLook w:val="04A0" w:firstRow="1" w:lastRow="0" w:firstColumn="1" w:lastColumn="0" w:noHBand="0" w:noVBand="1"/>
      </w:tblPr>
      <w:tblGrid>
        <w:gridCol w:w="1800"/>
        <w:gridCol w:w="7560"/>
      </w:tblGrid>
      <w:tr w:rsidRPr="00467170" w:rsidR="00467170" w:rsidTr="7AC31E64" w14:paraId="5DFE8EE4" w14:textId="77777777">
        <w:tc>
          <w:tcPr>
            <w:tcW w:w="1800" w:type="dxa"/>
            <w:tcMar/>
            <w:hideMark/>
          </w:tcPr>
          <w:p w:rsidRPr="00467170" w:rsidR="00467170" w:rsidP="7AC31E64" w:rsidRDefault="00467170" w14:paraId="6972B9D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71517B9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0AD9430E" w14:textId="77777777">
        <w:tc>
          <w:tcPr>
            <w:tcW w:w="1800" w:type="dxa"/>
            <w:tcMar/>
            <w:hideMark/>
          </w:tcPr>
          <w:p w:rsidRPr="00467170" w:rsidR="00467170" w:rsidP="7AC31E64" w:rsidRDefault="00467170" w14:paraId="09BCAE9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2683016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UC-05</w:t>
            </w:r>
          </w:p>
        </w:tc>
      </w:tr>
      <w:tr w:rsidRPr="00467170" w:rsidR="00467170" w:rsidTr="7AC31E64" w14:paraId="28083E6E" w14:textId="77777777">
        <w:tc>
          <w:tcPr>
            <w:tcW w:w="1800" w:type="dxa"/>
            <w:tcMar/>
            <w:hideMark/>
          </w:tcPr>
          <w:p w:rsidRPr="00467170" w:rsidR="00467170" w:rsidP="7AC31E64" w:rsidRDefault="00467170" w14:paraId="4BEE2EE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0B89297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Partner Directory</w:t>
            </w:r>
          </w:p>
        </w:tc>
      </w:tr>
      <w:tr w:rsidRPr="00467170" w:rsidR="00467170" w:rsidTr="7AC31E64" w14:paraId="7B221830" w14:textId="77777777">
        <w:tc>
          <w:tcPr>
            <w:tcW w:w="1800" w:type="dxa"/>
            <w:tcMar/>
            <w:hideMark/>
          </w:tcPr>
          <w:p w:rsidRPr="00467170" w:rsidR="00467170" w:rsidP="7AC31E64" w:rsidRDefault="00467170" w14:paraId="5F4FBC0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10ED4FF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Lists all partners with pagination and </w:t>
            </w:r>
            <w:r w:rsidRPr="7AC31E64" w:rsidR="0CD28E71">
              <w:rPr>
                <w:rFonts w:ascii="Aptos" w:hAnsi="Aptos" w:asciiTheme="minorAscii" w:hAnsiTheme="minorAscii"/>
                <w:b w:val="0"/>
                <w:bCs w:val="0"/>
                <w:i w:val="0"/>
                <w:iCs w:val="0"/>
                <w:sz w:val="22"/>
                <w:szCs w:val="22"/>
                <w:lang w:val="en-IN"/>
              </w:rPr>
              <w:t>search, and</w:t>
            </w:r>
            <w:r w:rsidRPr="7AC31E64" w:rsidR="0CD28E71">
              <w:rPr>
                <w:rFonts w:ascii="Aptos" w:hAnsi="Aptos" w:asciiTheme="minorAscii" w:hAnsiTheme="minorAscii"/>
                <w:b w:val="0"/>
                <w:bCs w:val="0"/>
                <w:i w:val="0"/>
                <w:iCs w:val="0"/>
                <w:sz w:val="22"/>
                <w:szCs w:val="22"/>
                <w:lang w:val="en-IN"/>
              </w:rPr>
              <w:t xml:space="preserve"> allows 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to view a specific partner's full profile including their groups and appointments.</w:t>
            </w:r>
          </w:p>
        </w:tc>
      </w:tr>
      <w:tr w:rsidRPr="00467170" w:rsidR="00467170" w:rsidTr="7AC31E64" w14:paraId="48AC2D75" w14:textId="77777777">
        <w:tc>
          <w:tcPr>
            <w:tcW w:w="1800" w:type="dxa"/>
            <w:tcMar/>
            <w:hideMark/>
          </w:tcPr>
          <w:p w:rsidRPr="00467170" w:rsidR="00467170" w:rsidP="7AC31E64" w:rsidRDefault="00467170" w14:paraId="6606D8A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2FB1879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24215E13" w14:textId="77777777">
        <w:tc>
          <w:tcPr>
            <w:tcW w:w="1800" w:type="dxa"/>
            <w:tcMar/>
            <w:hideMark/>
          </w:tcPr>
          <w:p w:rsidRPr="00467170" w:rsidR="00467170" w:rsidP="7AC31E64" w:rsidRDefault="00467170" w14:paraId="1058CDC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39DB10D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74AC8BAB" w14:textId="77777777">
        <w:tc>
          <w:tcPr>
            <w:tcW w:w="1800" w:type="dxa"/>
            <w:tcMar/>
            <w:hideMark/>
          </w:tcPr>
          <w:p w:rsidRPr="00467170" w:rsidR="00467170" w:rsidP="7AC31E64" w:rsidRDefault="00467170" w14:paraId="2F22B63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61B49E5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Partners tab.</w:t>
            </w:r>
          </w:p>
          <w:p w:rsidRPr="00467170" w:rsidR="00467170" w:rsidP="7AC31E64" w:rsidRDefault="00467170" w14:paraId="692A507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displays a paginated list of all partners.</w:t>
            </w:r>
          </w:p>
          <w:p w:rsidRPr="00467170" w:rsidR="00467170" w:rsidP="7AC31E64" w:rsidRDefault="00467170" w14:paraId="175D79D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optionally uses the search bar (by name or email) or filters by active status.</w:t>
            </w:r>
          </w:p>
          <w:p w:rsidRPr="00467170" w:rsidR="00467170" w:rsidP="7AC31E64" w:rsidRDefault="00467170" w14:paraId="7817DEB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clicks on a specific partner's name.</w:t>
            </w:r>
          </w:p>
          <w:p w:rsidRPr="00467170" w:rsidR="00467170" w:rsidP="7AC31E64" w:rsidRDefault="00467170" w14:paraId="46C7A90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5. System retrieves and displays the partner's full profile, including their associated groups and appointments.</w:t>
            </w:r>
          </w:p>
        </w:tc>
      </w:tr>
      <w:tr w:rsidRPr="00467170" w:rsidR="00467170" w:rsidTr="7AC31E64" w14:paraId="7FFA127C" w14:textId="77777777">
        <w:tc>
          <w:tcPr>
            <w:tcW w:w="1800" w:type="dxa"/>
            <w:tcMar/>
            <w:hideMark/>
          </w:tcPr>
          <w:p w:rsidRPr="00467170" w:rsidR="00467170" w:rsidP="7AC31E64" w:rsidRDefault="00467170" w14:paraId="1A77115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64DFFD0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No partners found: System displays a "No partners found" message if the search criteria yield no results.</w:t>
            </w:r>
          </w:p>
        </w:tc>
      </w:tr>
      <w:tr w:rsidRPr="00467170" w:rsidR="00467170" w:rsidTr="7AC31E64" w14:paraId="535EE936" w14:textId="77777777">
        <w:tc>
          <w:tcPr>
            <w:tcW w:w="1800" w:type="dxa"/>
            <w:tcMar/>
            <w:hideMark/>
          </w:tcPr>
          <w:p w:rsidRPr="00467170" w:rsidR="00467170" w:rsidP="7AC31E64" w:rsidRDefault="00467170" w14:paraId="37A41A4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2D91F48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successfully views the directory or a detailed partner profile.</w:t>
            </w:r>
          </w:p>
        </w:tc>
      </w:tr>
    </w:tbl>
    <w:p w:rsidRPr="00467170" w:rsidR="00467170" w:rsidP="7AC31E64" w:rsidRDefault="00467170" w14:paraId="7B25945B"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6BB95BC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UC-06: UPDATE PARTNER PROFILE</w:t>
      </w:r>
    </w:p>
    <w:tbl>
      <w:tblPr>
        <w:tblStyle w:val="TableGrid"/>
        <w:tblW w:w="9360" w:type="dxa"/>
        <w:tblLook w:val="04A0" w:firstRow="1" w:lastRow="0" w:firstColumn="1" w:lastColumn="0" w:noHBand="0" w:noVBand="1"/>
      </w:tblPr>
      <w:tblGrid>
        <w:gridCol w:w="1800"/>
        <w:gridCol w:w="7560"/>
      </w:tblGrid>
      <w:tr w:rsidRPr="00467170" w:rsidR="00467170" w:rsidTr="7AC31E64" w14:paraId="6DA55C89" w14:textId="77777777">
        <w:tc>
          <w:tcPr>
            <w:tcW w:w="1800" w:type="dxa"/>
            <w:tcMar/>
            <w:hideMark/>
          </w:tcPr>
          <w:p w:rsidRPr="00467170" w:rsidR="00467170" w:rsidP="7AC31E64" w:rsidRDefault="00467170" w14:paraId="41037AF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D908E0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66ACF348" w14:textId="77777777">
        <w:tc>
          <w:tcPr>
            <w:tcW w:w="1800" w:type="dxa"/>
            <w:tcMar/>
            <w:hideMark/>
          </w:tcPr>
          <w:p w:rsidRPr="00467170" w:rsidR="00467170" w:rsidP="7AC31E64" w:rsidRDefault="00467170" w14:paraId="7BDBE43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3DCFC45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UC-06</w:t>
            </w:r>
          </w:p>
        </w:tc>
      </w:tr>
      <w:tr w:rsidRPr="00467170" w:rsidR="00467170" w:rsidTr="7AC31E64" w14:paraId="416FF3BE" w14:textId="77777777">
        <w:tc>
          <w:tcPr>
            <w:tcW w:w="1800" w:type="dxa"/>
            <w:tcMar/>
            <w:hideMark/>
          </w:tcPr>
          <w:p w:rsidRPr="00467170" w:rsidR="00467170" w:rsidP="7AC31E64" w:rsidRDefault="00467170" w14:paraId="13FE06A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1351BA9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Update Partner Profile</w:t>
            </w:r>
          </w:p>
        </w:tc>
      </w:tr>
      <w:tr w:rsidRPr="00467170" w:rsidR="00467170" w:rsidTr="7AC31E64" w14:paraId="2BBA378F" w14:textId="77777777">
        <w:tc>
          <w:tcPr>
            <w:tcW w:w="1800" w:type="dxa"/>
            <w:tcMar/>
            <w:hideMark/>
          </w:tcPr>
          <w:p w:rsidRPr="00467170" w:rsidR="00467170" w:rsidP="7AC31E64" w:rsidRDefault="00467170" w14:paraId="7EE6A56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7164310A" w14:textId="3EB150D9">
            <w:pPr>
              <w:pStyle w:val="BodyText"/>
              <w:rPr>
                <w:rFonts w:ascii="Aptos" w:hAnsi="Aptos" w:asciiTheme="minorAscii" w:hAnsiTheme="minorAscii"/>
                <w:b w:val="0"/>
                <w:bCs w:val="0"/>
                <w:i w:val="0"/>
                <w:iCs w:val="0"/>
                <w:sz w:val="22"/>
                <w:szCs w:val="22"/>
                <w:lang w:val="en-IN"/>
              </w:rPr>
            </w:pPr>
            <w:r w:rsidRPr="7AC31E64" w:rsidR="308577E2">
              <w:rPr>
                <w:rFonts w:ascii="Aptos" w:hAnsi="Aptos" w:asciiTheme="minorAscii" w:hAnsiTheme="minorAscii"/>
                <w:b w:val="0"/>
                <w:bCs w:val="0"/>
                <w:i w:val="0"/>
                <w:iCs w:val="0"/>
                <w:sz w:val="22"/>
                <w:szCs w:val="22"/>
                <w:lang w:val="en-IN"/>
              </w:rPr>
              <w:t>Admin e</w:t>
            </w:r>
            <w:r w:rsidRPr="7AC31E64" w:rsidR="0CD28E71">
              <w:rPr>
                <w:rFonts w:ascii="Aptos" w:hAnsi="Aptos" w:asciiTheme="minorAscii" w:hAnsiTheme="minorAscii"/>
                <w:b w:val="0"/>
                <w:bCs w:val="0"/>
                <w:i w:val="0"/>
                <w:iCs w:val="0"/>
                <w:sz w:val="22"/>
                <w:szCs w:val="22"/>
                <w:lang w:val="en-IN"/>
              </w:rPr>
              <w:t>dits an existing partner's details, such as their name, end dates, or LinkedIn URL.</w:t>
            </w:r>
          </w:p>
        </w:tc>
      </w:tr>
      <w:tr w:rsidRPr="00467170" w:rsidR="00467170" w:rsidTr="7AC31E64" w14:paraId="5ED75C15" w14:textId="77777777">
        <w:tc>
          <w:tcPr>
            <w:tcW w:w="1800" w:type="dxa"/>
            <w:tcMar/>
            <w:hideMark/>
          </w:tcPr>
          <w:p w:rsidRPr="00467170" w:rsidR="00467170" w:rsidP="7AC31E64" w:rsidRDefault="00467170" w14:paraId="21F2243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616445D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00018030" w14:textId="77777777">
        <w:tc>
          <w:tcPr>
            <w:tcW w:w="1800" w:type="dxa"/>
            <w:tcMar/>
            <w:hideMark/>
          </w:tcPr>
          <w:p w:rsidRPr="00467170" w:rsidR="00467170" w:rsidP="7AC31E64" w:rsidRDefault="00467170" w14:paraId="06F486D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6DE4DD0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partner exists in the system.</w:t>
            </w:r>
          </w:p>
        </w:tc>
      </w:tr>
      <w:tr w:rsidRPr="00467170" w:rsidR="00467170" w:rsidTr="7AC31E64" w14:paraId="1C8DBA6D" w14:textId="77777777">
        <w:tc>
          <w:tcPr>
            <w:tcW w:w="1800" w:type="dxa"/>
            <w:tcMar/>
            <w:hideMark/>
          </w:tcPr>
          <w:p w:rsidRPr="00467170" w:rsidR="00467170" w:rsidP="7AC31E64" w:rsidRDefault="00467170" w14:paraId="549F6F1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0376251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partner from the directory and clicks "Edit".</w:t>
            </w:r>
          </w:p>
          <w:p w:rsidRPr="00467170" w:rsidR="00467170" w:rsidP="7AC31E64" w:rsidRDefault="00467170" w14:paraId="6679D99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0CD28E71">
              <w:rPr>
                <w:rFonts w:ascii="Aptos" w:hAnsi="Aptos" w:asciiTheme="minorAscii" w:hAnsiTheme="minorAscii"/>
                <w:b w:val="0"/>
                <w:bCs w:val="0"/>
                <w:i w:val="0"/>
                <w:iCs w:val="0"/>
                <w:sz w:val="22"/>
                <w:szCs w:val="22"/>
                <w:lang w:val="en-IN"/>
              </w:rPr>
              <w:t>modifies</w:t>
            </w:r>
            <w:r w:rsidRPr="7AC31E64" w:rsidR="0CD28E71">
              <w:rPr>
                <w:rFonts w:ascii="Aptos" w:hAnsi="Aptos" w:asciiTheme="minorAscii" w:hAnsiTheme="minorAscii"/>
                <w:b w:val="0"/>
                <w:bCs w:val="0"/>
                <w:i w:val="0"/>
                <w:iCs w:val="0"/>
                <w:sz w:val="22"/>
                <w:szCs w:val="22"/>
                <w:lang w:val="en-IN"/>
              </w:rPr>
              <w:t xml:space="preserve"> the allowed fields (e.g., Name, LinkedIn URL, End Date).</w:t>
            </w:r>
          </w:p>
          <w:p w:rsidRPr="00467170" w:rsidR="00467170" w:rsidP="7AC31E64" w:rsidRDefault="00467170" w14:paraId="6B9D67D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saves the changes.</w:t>
            </w:r>
          </w:p>
          <w:p w:rsidRPr="00467170" w:rsidR="00467170" w:rsidP="7AC31E64" w:rsidRDefault="00467170" w14:paraId="10A4C7B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4. System </w:t>
            </w:r>
            <w:r w:rsidRPr="7AC31E64" w:rsidR="0CD28E71">
              <w:rPr>
                <w:rFonts w:ascii="Aptos" w:hAnsi="Aptos" w:asciiTheme="minorAscii" w:hAnsiTheme="minorAscii"/>
                <w:b w:val="0"/>
                <w:bCs w:val="0"/>
                <w:i w:val="0"/>
                <w:iCs w:val="0"/>
                <w:sz w:val="22"/>
                <w:szCs w:val="22"/>
                <w:lang w:val="en-IN"/>
              </w:rPr>
              <w:t>validates</w:t>
            </w:r>
            <w:r w:rsidRPr="7AC31E64" w:rsidR="0CD28E71">
              <w:rPr>
                <w:rFonts w:ascii="Aptos" w:hAnsi="Aptos" w:asciiTheme="minorAscii" w:hAnsiTheme="minorAscii"/>
                <w:b w:val="0"/>
                <w:bCs w:val="0"/>
                <w:i w:val="0"/>
                <w:iCs w:val="0"/>
                <w:sz w:val="22"/>
                <w:szCs w:val="22"/>
                <w:lang w:val="en-IN"/>
              </w:rPr>
              <w:t xml:space="preserve"> the input and updates the database record.</w:t>
            </w:r>
          </w:p>
        </w:tc>
      </w:tr>
      <w:tr w:rsidRPr="00467170" w:rsidR="00467170" w:rsidTr="7AC31E64" w14:paraId="72219CAA" w14:textId="77777777">
        <w:tc>
          <w:tcPr>
            <w:tcW w:w="1800" w:type="dxa"/>
            <w:tcMar/>
            <w:hideMark/>
          </w:tcPr>
          <w:p w:rsidRPr="00467170" w:rsidR="00467170" w:rsidP="7AC31E64" w:rsidRDefault="00467170" w14:paraId="0435BB5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1C61E1D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Invalid Dates: If the end date is set before the start date, the system database constraint rejects it and an error is displayed.</w:t>
            </w:r>
          </w:p>
        </w:tc>
      </w:tr>
      <w:tr w:rsidRPr="00467170" w:rsidR="00467170" w:rsidTr="7AC31E64" w14:paraId="3EF5FE24" w14:textId="77777777">
        <w:tc>
          <w:tcPr>
            <w:tcW w:w="1800" w:type="dxa"/>
            <w:tcMar/>
            <w:hideMark/>
          </w:tcPr>
          <w:p w:rsidRPr="00467170" w:rsidR="00467170" w:rsidP="7AC31E64" w:rsidRDefault="00467170" w14:paraId="0E84225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7E27265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partner's profile information is successfully updated.</w:t>
            </w:r>
          </w:p>
        </w:tc>
      </w:tr>
    </w:tbl>
    <w:p w:rsidRPr="00467170" w:rsidR="00467170" w:rsidP="7AC31E64" w:rsidRDefault="00467170" w14:paraId="7E2389B6"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3466F4C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UC-07: DELETE PARTNER</w:t>
      </w:r>
    </w:p>
    <w:tbl>
      <w:tblPr>
        <w:tblStyle w:val="TableGrid"/>
        <w:tblW w:w="9360" w:type="dxa"/>
        <w:tblLook w:val="04A0" w:firstRow="1" w:lastRow="0" w:firstColumn="1" w:lastColumn="0" w:noHBand="0" w:noVBand="1"/>
      </w:tblPr>
      <w:tblGrid>
        <w:gridCol w:w="1800"/>
        <w:gridCol w:w="7560"/>
      </w:tblGrid>
      <w:tr w:rsidRPr="00467170" w:rsidR="00467170" w:rsidTr="7AC31E64" w14:paraId="05710B1B" w14:textId="77777777">
        <w:tc>
          <w:tcPr>
            <w:tcW w:w="1800" w:type="dxa"/>
            <w:tcMar/>
            <w:hideMark/>
          </w:tcPr>
          <w:p w:rsidRPr="00467170" w:rsidR="00467170" w:rsidP="7AC31E64" w:rsidRDefault="00467170" w14:paraId="6CC8E18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718138E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0AF564E0" w14:textId="77777777">
        <w:tc>
          <w:tcPr>
            <w:tcW w:w="1800" w:type="dxa"/>
            <w:tcMar/>
            <w:hideMark/>
          </w:tcPr>
          <w:p w:rsidRPr="00467170" w:rsidR="00467170" w:rsidP="7AC31E64" w:rsidRDefault="00467170" w14:paraId="5CC3B0C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5A625F7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UC-07</w:t>
            </w:r>
          </w:p>
        </w:tc>
      </w:tr>
      <w:tr w:rsidRPr="00467170" w:rsidR="00467170" w:rsidTr="7AC31E64" w14:paraId="7507AF6D" w14:textId="77777777">
        <w:tc>
          <w:tcPr>
            <w:tcW w:w="1800" w:type="dxa"/>
            <w:tcMar/>
            <w:hideMark/>
          </w:tcPr>
          <w:p w:rsidRPr="00467170" w:rsidR="00467170" w:rsidP="7AC31E64" w:rsidRDefault="00467170" w14:paraId="032B968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3A3A98E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Delete Partner</w:t>
            </w:r>
          </w:p>
        </w:tc>
      </w:tr>
      <w:tr w:rsidRPr="00467170" w:rsidR="00467170" w:rsidTr="7AC31E64" w14:paraId="0933712A" w14:textId="77777777">
        <w:tc>
          <w:tcPr>
            <w:tcW w:w="1800" w:type="dxa"/>
            <w:tcMar/>
            <w:hideMark/>
          </w:tcPr>
          <w:p w:rsidRPr="00467170" w:rsidR="00467170" w:rsidP="7AC31E64" w:rsidRDefault="00467170" w14:paraId="42E1E89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6FA43288" w14:textId="1A1C1FB2">
            <w:pPr>
              <w:pStyle w:val="BodyText"/>
              <w:rPr>
                <w:rFonts w:ascii="Aptos" w:hAnsi="Aptos" w:asciiTheme="minorAscii" w:hAnsiTheme="minorAscii"/>
                <w:b w:val="0"/>
                <w:bCs w:val="0"/>
                <w:i w:val="0"/>
                <w:iCs w:val="0"/>
                <w:sz w:val="22"/>
                <w:szCs w:val="22"/>
                <w:lang w:val="en-IN"/>
              </w:rPr>
            </w:pPr>
            <w:r w:rsidRPr="7AC31E64" w:rsidR="2B7A2053">
              <w:rPr>
                <w:rFonts w:ascii="Aptos" w:hAnsi="Aptos" w:asciiTheme="minorAscii" w:hAnsiTheme="minorAscii"/>
                <w:b w:val="0"/>
                <w:bCs w:val="0"/>
                <w:i w:val="0"/>
                <w:iCs w:val="0"/>
                <w:sz w:val="22"/>
                <w:szCs w:val="22"/>
                <w:lang w:val="en-IN"/>
              </w:rPr>
              <w:t>Admin permanently removes a partner.</w:t>
            </w:r>
          </w:p>
        </w:tc>
      </w:tr>
      <w:tr w:rsidRPr="00467170" w:rsidR="00467170" w:rsidTr="7AC31E64" w14:paraId="7B2711D9" w14:textId="77777777">
        <w:tc>
          <w:tcPr>
            <w:tcW w:w="1800" w:type="dxa"/>
            <w:tcMar/>
            <w:hideMark/>
          </w:tcPr>
          <w:p w:rsidRPr="00467170" w:rsidR="00467170" w:rsidP="7AC31E64" w:rsidRDefault="00467170" w14:paraId="1588FF2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43B112B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2485F9C5" w14:textId="77777777">
        <w:tc>
          <w:tcPr>
            <w:tcW w:w="1800" w:type="dxa"/>
            <w:tcMar/>
            <w:hideMark/>
          </w:tcPr>
          <w:p w:rsidRPr="00467170" w:rsidR="00467170" w:rsidP="7AC31E64" w:rsidRDefault="00467170" w14:paraId="24E4B43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4E2313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partner exists in the system.</w:t>
            </w:r>
          </w:p>
        </w:tc>
      </w:tr>
      <w:tr w:rsidRPr="00467170" w:rsidR="00467170" w:rsidTr="7AC31E64" w14:paraId="6789E208" w14:textId="77777777">
        <w:tc>
          <w:tcPr>
            <w:tcW w:w="1800" w:type="dxa"/>
            <w:tcMar/>
            <w:hideMark/>
          </w:tcPr>
          <w:p w:rsidRPr="00467170" w:rsidR="00467170" w:rsidP="7AC31E64" w:rsidRDefault="00467170" w14:paraId="42CBD3C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20896C7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partner and clicks "Delete".</w:t>
            </w:r>
          </w:p>
          <w:p w:rsidRPr="00467170" w:rsidR="00467170" w:rsidP="7AC31E64" w:rsidRDefault="00467170" w14:paraId="5313CB67" w14:textId="21F6C175">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System checks if the partner is referenced in </w:t>
            </w:r>
            <w:r w:rsidRPr="7AC31E64" w:rsidR="39F57A1F">
              <w:rPr>
                <w:rFonts w:ascii="Aptos" w:hAnsi="Aptos" w:asciiTheme="minorAscii" w:hAnsiTheme="minorAscii"/>
                <w:b w:val="0"/>
                <w:bCs w:val="0"/>
                <w:i w:val="0"/>
                <w:iCs w:val="0"/>
                <w:sz w:val="22"/>
                <w:szCs w:val="22"/>
                <w:lang w:val="en-IN"/>
              </w:rPr>
              <w:t xml:space="preserve">any </w:t>
            </w:r>
            <w:r w:rsidRPr="7AC31E64" w:rsidR="0CD28E71">
              <w:rPr>
                <w:rFonts w:ascii="Aptos" w:hAnsi="Aptos" w:asciiTheme="minorAscii" w:hAnsiTheme="minorAscii"/>
                <w:b w:val="0"/>
                <w:bCs w:val="0"/>
                <w:i w:val="0"/>
                <w:iCs w:val="0"/>
                <w:sz w:val="22"/>
                <w:szCs w:val="22"/>
                <w:lang w:val="en-IN"/>
              </w:rPr>
              <w:t>grou</w:t>
            </w:r>
            <w:r w:rsidRPr="7AC31E64" w:rsidR="3C4C4D51">
              <w:rPr>
                <w:rFonts w:ascii="Aptos" w:hAnsi="Aptos" w:asciiTheme="minorAscii" w:hAnsiTheme="minorAscii"/>
                <w:b w:val="0"/>
                <w:bCs w:val="0"/>
                <w:i w:val="0"/>
                <w:iCs w:val="0"/>
                <w:sz w:val="22"/>
                <w:szCs w:val="22"/>
                <w:lang w:val="en-IN"/>
              </w:rPr>
              <w:t>p</w:t>
            </w:r>
            <w:r w:rsidRPr="7AC31E64" w:rsidR="0CD28E71">
              <w:rPr>
                <w:rFonts w:ascii="Aptos" w:hAnsi="Aptos" w:asciiTheme="minorAscii" w:hAnsiTheme="minorAscii"/>
                <w:b w:val="0"/>
                <w:bCs w:val="0"/>
                <w:i w:val="0"/>
                <w:iCs w:val="0"/>
                <w:sz w:val="22"/>
                <w:szCs w:val="22"/>
                <w:lang w:val="en-IN"/>
              </w:rPr>
              <w:t xml:space="preserve"> or </w:t>
            </w:r>
            <w:r w:rsidRPr="7AC31E64" w:rsidR="0CD28E71">
              <w:rPr>
                <w:rFonts w:ascii="Aptos" w:hAnsi="Aptos" w:asciiTheme="minorAscii" w:hAnsiTheme="minorAscii"/>
                <w:b w:val="0"/>
                <w:bCs w:val="0"/>
                <w:i w:val="0"/>
                <w:iCs w:val="0"/>
                <w:sz w:val="22"/>
                <w:szCs w:val="22"/>
                <w:lang w:val="en-IN"/>
              </w:rPr>
              <w:t>appointment</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396F200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Finding no references, the system permanently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the partner record.</w:t>
            </w:r>
          </w:p>
          <w:p w:rsidRPr="00467170" w:rsidR="00467170" w:rsidP="7AC31E64" w:rsidRDefault="00467170" w14:paraId="772BD4A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removes the partner from the UI list.</w:t>
            </w:r>
          </w:p>
        </w:tc>
      </w:tr>
      <w:tr w:rsidRPr="00467170" w:rsidR="00467170" w:rsidTr="7AC31E64" w14:paraId="7540BF3A" w14:textId="77777777">
        <w:tc>
          <w:tcPr>
            <w:tcW w:w="1800" w:type="dxa"/>
            <w:tcMar/>
            <w:hideMark/>
          </w:tcPr>
          <w:p w:rsidRPr="00467170" w:rsidR="00467170" w:rsidP="7AC31E64" w:rsidRDefault="00467170" w14:paraId="2FB1455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3EBD0A4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Deletion Blocked: If the partner is referenced in Groups or Appointments, the system prevents deletion and displays an error message.</w:t>
            </w:r>
          </w:p>
        </w:tc>
      </w:tr>
      <w:tr w:rsidRPr="00467170" w:rsidR="00467170" w:rsidTr="7AC31E64" w14:paraId="549DB9A8" w14:textId="77777777">
        <w:tc>
          <w:tcPr>
            <w:tcW w:w="1800" w:type="dxa"/>
            <w:tcMar/>
            <w:hideMark/>
          </w:tcPr>
          <w:p w:rsidRPr="00467170" w:rsidR="00467170" w:rsidP="7AC31E64" w:rsidRDefault="00467170" w14:paraId="4FF5080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0643082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partner is completely removed from the database.</w:t>
            </w:r>
          </w:p>
        </w:tc>
      </w:tr>
    </w:tbl>
    <w:p w:rsidRPr="00467170" w:rsidR="00467170" w:rsidP="7AC31E64" w:rsidRDefault="00467170" w14:paraId="41E83FEB"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529A880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UC-08: CREATE INVESTEE</w:t>
      </w:r>
    </w:p>
    <w:tbl>
      <w:tblPr>
        <w:tblStyle w:val="TableGrid"/>
        <w:tblW w:w="9360" w:type="dxa"/>
        <w:tblLook w:val="04A0" w:firstRow="1" w:lastRow="0" w:firstColumn="1" w:lastColumn="0" w:noHBand="0" w:noVBand="1"/>
      </w:tblPr>
      <w:tblGrid>
        <w:gridCol w:w="1800"/>
        <w:gridCol w:w="7560"/>
      </w:tblGrid>
      <w:tr w:rsidRPr="00467170" w:rsidR="00467170" w:rsidTr="7AC31E64" w14:paraId="03774368" w14:textId="77777777">
        <w:tc>
          <w:tcPr>
            <w:tcW w:w="1800" w:type="dxa"/>
            <w:tcMar/>
            <w:hideMark/>
          </w:tcPr>
          <w:p w:rsidRPr="00467170" w:rsidR="00467170" w:rsidP="7AC31E64" w:rsidRDefault="00467170" w14:paraId="0D6289E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185156A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8BC0CC1" w14:textId="77777777">
        <w:tc>
          <w:tcPr>
            <w:tcW w:w="1800" w:type="dxa"/>
            <w:tcMar/>
            <w:hideMark/>
          </w:tcPr>
          <w:p w:rsidRPr="00467170" w:rsidR="00467170" w:rsidP="7AC31E64" w:rsidRDefault="00467170" w14:paraId="1161995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6845618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UC-08</w:t>
            </w:r>
          </w:p>
        </w:tc>
      </w:tr>
      <w:tr w:rsidRPr="00467170" w:rsidR="00467170" w:rsidTr="7AC31E64" w14:paraId="5089BECA" w14:textId="77777777">
        <w:tc>
          <w:tcPr>
            <w:tcW w:w="1800" w:type="dxa"/>
            <w:tcMar/>
            <w:hideMark/>
          </w:tcPr>
          <w:p w:rsidRPr="00467170" w:rsidR="00467170" w:rsidP="7AC31E64" w:rsidRDefault="00467170" w14:paraId="71421A3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0FF54CA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Creat</w:t>
            </w:r>
            <w:r w:rsidRPr="7AC31E64" w:rsidR="0CD28E71">
              <w:rPr>
                <w:rFonts w:ascii="Aptos" w:hAnsi="Aptos" w:asciiTheme="minorAscii" w:hAnsiTheme="minorAscii"/>
                <w:b w:val="0"/>
                <w:bCs w:val="0"/>
                <w:i w:val="0"/>
                <w:iCs w:val="0"/>
                <w:sz w:val="22"/>
                <w:szCs w:val="22"/>
                <w:lang w:val="en-IN"/>
              </w:rPr>
              <w:t>e Inv</w:t>
            </w:r>
            <w:r w:rsidRPr="7AC31E64" w:rsidR="0CD28E71">
              <w:rPr>
                <w:rFonts w:ascii="Aptos" w:hAnsi="Aptos" w:asciiTheme="minorAscii" w:hAnsiTheme="minorAscii"/>
                <w:b w:val="0"/>
                <w:bCs w:val="0"/>
                <w:i w:val="0"/>
                <w:iCs w:val="0"/>
                <w:sz w:val="22"/>
                <w:szCs w:val="22"/>
                <w:lang w:val="en-IN"/>
              </w:rPr>
              <w:t>estee</w:t>
            </w:r>
          </w:p>
        </w:tc>
      </w:tr>
      <w:tr w:rsidRPr="00467170" w:rsidR="00467170" w:rsidTr="7AC31E64" w14:paraId="3283F8BC" w14:textId="77777777">
        <w:tc>
          <w:tcPr>
            <w:tcW w:w="1800" w:type="dxa"/>
            <w:tcMar/>
            <w:hideMark/>
          </w:tcPr>
          <w:p w:rsidRPr="00467170" w:rsidR="00467170" w:rsidP="7AC31E64" w:rsidRDefault="00467170" w14:paraId="4F69205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F0AF5CA" w14:textId="5613BC33">
            <w:pPr>
              <w:pStyle w:val="BodyText"/>
              <w:rPr>
                <w:rFonts w:ascii="Aptos" w:hAnsi="Aptos" w:asciiTheme="minorAscii" w:hAnsiTheme="minorAscii"/>
                <w:b w:val="0"/>
                <w:bCs w:val="0"/>
                <w:i w:val="0"/>
                <w:iCs w:val="0"/>
                <w:sz w:val="22"/>
                <w:szCs w:val="22"/>
                <w:lang w:val="en-IN"/>
              </w:rPr>
            </w:pPr>
            <w:r w:rsidRPr="7AC31E64" w:rsidR="4AA37A02">
              <w:rPr>
                <w:rFonts w:ascii="Aptos" w:hAnsi="Aptos" w:asciiTheme="minorAscii" w:hAnsiTheme="minorAscii"/>
                <w:b w:val="0"/>
                <w:bCs w:val="0"/>
                <w:i w:val="0"/>
                <w:iCs w:val="0"/>
                <w:sz w:val="22"/>
                <w:szCs w:val="22"/>
                <w:lang w:val="en-IN"/>
              </w:rPr>
              <w:t>Admin creates an NGO profile with a mandatory Start</w:t>
            </w:r>
            <w:r w:rsidRPr="7AC31E64" w:rsidR="2214C107">
              <w:rPr>
                <w:rFonts w:ascii="Aptos" w:hAnsi="Aptos" w:asciiTheme="minorAscii" w:hAnsiTheme="minorAscii"/>
                <w:b w:val="0"/>
                <w:bCs w:val="0"/>
                <w:i w:val="0"/>
                <w:iCs w:val="0"/>
                <w:sz w:val="22"/>
                <w:szCs w:val="22"/>
                <w:lang w:val="en-IN"/>
              </w:rPr>
              <w:t xml:space="preserve"> Date.</w:t>
            </w:r>
          </w:p>
        </w:tc>
      </w:tr>
      <w:tr w:rsidRPr="00467170" w:rsidR="00467170" w:rsidTr="7AC31E64" w14:paraId="7CD049DA" w14:textId="77777777">
        <w:tc>
          <w:tcPr>
            <w:tcW w:w="1800" w:type="dxa"/>
            <w:tcMar/>
            <w:hideMark/>
          </w:tcPr>
          <w:p w:rsidRPr="00467170" w:rsidR="00467170" w:rsidP="7AC31E64" w:rsidRDefault="00467170" w14:paraId="0BEA208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2FEEF24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3ECDEC6A" w14:textId="77777777">
        <w:tc>
          <w:tcPr>
            <w:tcW w:w="1800" w:type="dxa"/>
            <w:tcMar/>
            <w:hideMark/>
          </w:tcPr>
          <w:p w:rsidRPr="00467170" w:rsidR="00467170" w:rsidP="7AC31E64" w:rsidRDefault="00467170" w14:paraId="5DAE30C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E91EA1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authenticated.</w:t>
            </w:r>
          </w:p>
        </w:tc>
      </w:tr>
      <w:tr w:rsidRPr="00467170" w:rsidR="00467170" w:rsidTr="7AC31E64" w14:paraId="565C2695" w14:textId="77777777">
        <w:tc>
          <w:tcPr>
            <w:tcW w:w="1800" w:type="dxa"/>
            <w:tcMar/>
            <w:hideMark/>
          </w:tcPr>
          <w:p w:rsidRPr="00467170" w:rsidR="00467170" w:rsidP="7AC31E64" w:rsidRDefault="00467170" w14:paraId="7CF36EC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21ECD08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Investees section of the dashboard.</w:t>
            </w:r>
          </w:p>
          <w:p w:rsidRPr="00467170" w:rsidR="00467170" w:rsidP="7AC31E64" w:rsidRDefault="00467170" w14:paraId="1509CDE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selects "Add Investee".</w:t>
            </w:r>
          </w:p>
          <w:p w:rsidRPr="00467170" w:rsidR="00467170" w:rsidP="7AC31E64" w:rsidRDefault="00467170" w14:paraId="342CC32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enters the Investee Name, Email, and a mandatory Start Date.</w:t>
            </w:r>
          </w:p>
          <w:p w:rsidRPr="00467170" w:rsidR="00467170" w:rsidP="7AC31E64" w:rsidRDefault="00467170" w14:paraId="344682E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optionally enters an End Date.</w:t>
            </w:r>
          </w:p>
          <w:p w:rsidRPr="00467170" w:rsidR="00467170" w:rsidP="7AC31E64" w:rsidRDefault="00467170" w14:paraId="1018E7C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5. Admin </w:t>
            </w:r>
            <w:r w:rsidRPr="7AC31E64" w:rsidR="0CD28E71">
              <w:rPr>
                <w:rFonts w:ascii="Aptos" w:hAnsi="Aptos" w:asciiTheme="minorAscii" w:hAnsiTheme="minorAscii"/>
                <w:b w:val="0"/>
                <w:bCs w:val="0"/>
                <w:i w:val="0"/>
                <w:iCs w:val="0"/>
                <w:sz w:val="22"/>
                <w:szCs w:val="22"/>
                <w:lang w:val="en-IN"/>
              </w:rPr>
              <w:t>submits</w:t>
            </w:r>
            <w:r w:rsidRPr="7AC31E64" w:rsidR="0CD28E71">
              <w:rPr>
                <w:rFonts w:ascii="Aptos" w:hAnsi="Aptos" w:asciiTheme="minorAscii" w:hAnsiTheme="minorAscii"/>
                <w:b w:val="0"/>
                <w:bCs w:val="0"/>
                <w:i w:val="0"/>
                <w:iCs w:val="0"/>
                <w:sz w:val="22"/>
                <w:szCs w:val="22"/>
                <w:lang w:val="en-IN"/>
              </w:rPr>
              <w:t xml:space="preserve"> the form.</w:t>
            </w:r>
          </w:p>
          <w:p w:rsidRPr="00467170" w:rsidR="00467170" w:rsidP="7AC31E64" w:rsidRDefault="00467170" w14:paraId="3282935D" w14:textId="1F83AD7D">
            <w:pPr>
              <w:pStyle w:val="BodyText"/>
              <w:rPr>
                <w:rFonts w:ascii="Aptos" w:hAnsi="Aptos" w:asciiTheme="minorAscii" w:hAnsiTheme="minorAscii"/>
                <w:b w:val="0"/>
                <w:bCs w:val="0"/>
                <w:i w:val="0"/>
                <w:iCs w:val="0"/>
                <w:sz w:val="22"/>
                <w:szCs w:val="22"/>
                <w:lang w:val="en-IN"/>
              </w:rPr>
            </w:pPr>
            <w:r w:rsidRPr="7AC31E64" w:rsidR="7F3D7EDB">
              <w:rPr>
                <w:rFonts w:ascii="Aptos" w:hAnsi="Aptos" w:asciiTheme="minorAscii" w:hAnsiTheme="minorAscii"/>
                <w:b w:val="0"/>
                <w:bCs w:val="0"/>
                <w:i w:val="0"/>
                <w:iCs w:val="0"/>
                <w:sz w:val="22"/>
                <w:szCs w:val="22"/>
                <w:lang w:val="en-IN"/>
              </w:rPr>
              <w:t>6</w:t>
            </w:r>
            <w:r w:rsidRPr="7AC31E64" w:rsidR="0CD28E71">
              <w:rPr>
                <w:rFonts w:ascii="Aptos" w:hAnsi="Aptos" w:asciiTheme="minorAscii" w:hAnsiTheme="minorAscii"/>
                <w:b w:val="0"/>
                <w:bCs w:val="0"/>
                <w:i w:val="0"/>
                <w:iCs w:val="0"/>
                <w:sz w:val="22"/>
                <w:szCs w:val="22"/>
                <w:lang w:val="en-IN"/>
              </w:rPr>
              <w:t>. System displays the newly created Investee in the list.</w:t>
            </w:r>
          </w:p>
        </w:tc>
      </w:tr>
      <w:tr w:rsidRPr="00467170" w:rsidR="00467170" w:rsidTr="7AC31E64" w14:paraId="65E5338D" w14:textId="77777777">
        <w:tc>
          <w:tcPr>
            <w:tcW w:w="1800" w:type="dxa"/>
            <w:tcMar/>
            <w:hideMark/>
          </w:tcPr>
          <w:p w:rsidRPr="00467170" w:rsidR="00467170" w:rsidP="7AC31E64" w:rsidRDefault="00467170" w14:paraId="28410D2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62A16D2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Missing Mandatory Fields: If the Start Date or Name is missing, the system prompts 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to fill in the required fields.</w:t>
            </w:r>
          </w:p>
        </w:tc>
      </w:tr>
      <w:tr w:rsidRPr="00467170" w:rsidR="00467170" w:rsidTr="7AC31E64" w14:paraId="5899332C" w14:textId="77777777">
        <w:tc>
          <w:tcPr>
            <w:tcW w:w="1800" w:type="dxa"/>
            <w:tcMar/>
            <w:hideMark/>
          </w:tcPr>
          <w:p w:rsidRPr="00467170" w:rsidR="00467170" w:rsidP="7AC31E64" w:rsidRDefault="00467170" w14:paraId="24F7A5E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4BA373A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Investee profile is active and available for Group creation and Appointment scheduling.</w:t>
            </w:r>
          </w:p>
        </w:tc>
      </w:tr>
    </w:tbl>
    <w:p w:rsidRPr="00467170" w:rsidR="00467170" w:rsidP="7AC31E64" w:rsidRDefault="00467170" w14:paraId="084D06D7"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0E0C102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UC-09: VIEW INVESTEE DIRECTORY</w:t>
      </w:r>
    </w:p>
    <w:tbl>
      <w:tblPr>
        <w:tblStyle w:val="TableGrid"/>
        <w:tblW w:w="9360" w:type="dxa"/>
        <w:tblLook w:val="04A0" w:firstRow="1" w:lastRow="0" w:firstColumn="1" w:lastColumn="0" w:noHBand="0" w:noVBand="1"/>
      </w:tblPr>
      <w:tblGrid>
        <w:gridCol w:w="1800"/>
        <w:gridCol w:w="7560"/>
      </w:tblGrid>
      <w:tr w:rsidRPr="00467170" w:rsidR="00467170" w:rsidTr="7AC31E64" w14:paraId="02A5AA0A" w14:textId="77777777">
        <w:tc>
          <w:tcPr>
            <w:tcW w:w="1800" w:type="dxa"/>
            <w:tcMar/>
            <w:hideMark/>
          </w:tcPr>
          <w:p w:rsidRPr="00467170" w:rsidR="00467170" w:rsidP="7AC31E64" w:rsidRDefault="00467170" w14:paraId="7FD40B1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04BA85A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55496B8A" w14:textId="77777777">
        <w:tc>
          <w:tcPr>
            <w:tcW w:w="1800" w:type="dxa"/>
            <w:tcMar/>
            <w:hideMark/>
          </w:tcPr>
          <w:p w:rsidRPr="00467170" w:rsidR="00467170" w:rsidP="7AC31E64" w:rsidRDefault="00467170" w14:paraId="287903B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45908BA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UC-09</w:t>
            </w:r>
          </w:p>
        </w:tc>
      </w:tr>
      <w:tr w:rsidRPr="00467170" w:rsidR="00467170" w:rsidTr="7AC31E64" w14:paraId="78C89501" w14:textId="77777777">
        <w:tc>
          <w:tcPr>
            <w:tcW w:w="1800" w:type="dxa"/>
            <w:tcMar/>
            <w:hideMark/>
          </w:tcPr>
          <w:p w:rsidRPr="00467170" w:rsidR="00467170" w:rsidP="7AC31E64" w:rsidRDefault="00467170" w14:paraId="7CAF74F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227B7F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Investee Directory</w:t>
            </w:r>
          </w:p>
        </w:tc>
      </w:tr>
      <w:tr w:rsidRPr="00467170" w:rsidR="00467170" w:rsidTr="7AC31E64" w14:paraId="25E39EFF" w14:textId="77777777">
        <w:tc>
          <w:tcPr>
            <w:tcW w:w="1800" w:type="dxa"/>
            <w:tcMar/>
            <w:hideMark/>
          </w:tcPr>
          <w:p w:rsidRPr="00467170" w:rsidR="00467170" w:rsidP="7AC31E64" w:rsidRDefault="00467170" w14:paraId="42093C5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775C2AD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Lists all investees with pagination and </w:t>
            </w:r>
            <w:r w:rsidRPr="7AC31E64" w:rsidR="0CD28E71">
              <w:rPr>
                <w:rFonts w:ascii="Aptos" w:hAnsi="Aptos" w:asciiTheme="minorAscii" w:hAnsiTheme="minorAscii"/>
                <w:b w:val="0"/>
                <w:bCs w:val="0"/>
                <w:i w:val="0"/>
                <w:iCs w:val="0"/>
                <w:sz w:val="22"/>
                <w:szCs w:val="22"/>
                <w:lang w:val="en-IN"/>
              </w:rPr>
              <w:t>search, and</w:t>
            </w:r>
            <w:r w:rsidRPr="7AC31E64" w:rsidR="0CD28E71">
              <w:rPr>
                <w:rFonts w:ascii="Aptos" w:hAnsi="Aptos" w:asciiTheme="minorAscii" w:hAnsiTheme="minorAscii"/>
                <w:b w:val="0"/>
                <w:bCs w:val="0"/>
                <w:i w:val="0"/>
                <w:iCs w:val="0"/>
                <w:sz w:val="22"/>
                <w:szCs w:val="22"/>
                <w:lang w:val="en-IN"/>
              </w:rPr>
              <w:t xml:space="preserve"> allows 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to view a specific investee's full details.</w:t>
            </w:r>
          </w:p>
        </w:tc>
      </w:tr>
      <w:tr w:rsidRPr="00467170" w:rsidR="00467170" w:rsidTr="7AC31E64" w14:paraId="60C555A5" w14:textId="77777777">
        <w:tc>
          <w:tcPr>
            <w:tcW w:w="1800" w:type="dxa"/>
            <w:tcMar/>
            <w:hideMark/>
          </w:tcPr>
          <w:p w:rsidRPr="00467170" w:rsidR="00467170" w:rsidP="7AC31E64" w:rsidRDefault="00467170" w14:paraId="285754E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396131E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3F4D25DD" w14:textId="77777777">
        <w:tc>
          <w:tcPr>
            <w:tcW w:w="1800" w:type="dxa"/>
            <w:tcMar/>
            <w:hideMark/>
          </w:tcPr>
          <w:p w:rsidRPr="00467170" w:rsidR="00467170" w:rsidP="7AC31E64" w:rsidRDefault="00467170" w14:paraId="0D73812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232E38F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68A4B88E" w14:textId="77777777">
        <w:tc>
          <w:tcPr>
            <w:tcW w:w="1800" w:type="dxa"/>
            <w:tcMar/>
            <w:hideMark/>
          </w:tcPr>
          <w:p w:rsidRPr="00467170" w:rsidR="00467170" w:rsidP="7AC31E64" w:rsidRDefault="00467170" w14:paraId="0DB274F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123DEDD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Investees tab.</w:t>
            </w:r>
          </w:p>
          <w:p w:rsidRPr="00467170" w:rsidR="00467170" w:rsidP="7AC31E64" w:rsidRDefault="00467170" w14:paraId="6CDB11B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displays a paginated list of all investees.</w:t>
            </w:r>
          </w:p>
          <w:p w:rsidRPr="00467170" w:rsidR="00467170" w:rsidP="7AC31E64" w:rsidRDefault="00467170" w14:paraId="2B43C94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optionally uses the search bar to find a specific organization.</w:t>
            </w:r>
          </w:p>
          <w:p w:rsidRPr="00467170" w:rsidR="00467170" w:rsidP="7AC31E64" w:rsidRDefault="00467170" w14:paraId="628CEE4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clicks on a specific investee's name.</w:t>
            </w:r>
          </w:p>
          <w:p w:rsidRPr="00467170" w:rsidR="00467170" w:rsidP="7AC31E64" w:rsidRDefault="00467170" w14:paraId="539DD29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5. System retrieves and displays the investee's full details, including their associated groups and appointments.</w:t>
            </w:r>
          </w:p>
        </w:tc>
      </w:tr>
      <w:tr w:rsidRPr="00467170" w:rsidR="00467170" w:rsidTr="7AC31E64" w14:paraId="7B7B623A" w14:textId="77777777">
        <w:tc>
          <w:tcPr>
            <w:tcW w:w="1800" w:type="dxa"/>
            <w:tcMar/>
            <w:hideMark/>
          </w:tcPr>
          <w:p w:rsidRPr="00467170" w:rsidR="00467170" w:rsidP="7AC31E64" w:rsidRDefault="00467170" w14:paraId="1249074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16A9645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No investees found: System displays a "No investees found" message if the search yields no results.</w:t>
            </w:r>
          </w:p>
        </w:tc>
      </w:tr>
      <w:tr w:rsidRPr="00467170" w:rsidR="00467170" w:rsidTr="7AC31E64" w14:paraId="6916247A" w14:textId="77777777">
        <w:tc>
          <w:tcPr>
            <w:tcW w:w="1800" w:type="dxa"/>
            <w:tcMar/>
            <w:hideMark/>
          </w:tcPr>
          <w:p w:rsidRPr="00467170" w:rsidR="00467170" w:rsidP="7AC31E64" w:rsidRDefault="00467170" w14:paraId="4774383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509E6F0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successfully views the investee directory or a detailed investee profile.</w:t>
            </w:r>
          </w:p>
        </w:tc>
      </w:tr>
    </w:tbl>
    <w:p w:rsidRPr="00467170" w:rsidR="00467170" w:rsidP="7AC31E64" w:rsidRDefault="00467170" w14:paraId="11823A5C"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4C058D5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UC-10: UPDATE INVESTEE PROFILE</w:t>
      </w:r>
    </w:p>
    <w:tbl>
      <w:tblPr>
        <w:tblStyle w:val="TableGrid"/>
        <w:tblW w:w="9360" w:type="dxa"/>
        <w:tblLook w:val="04A0" w:firstRow="1" w:lastRow="0" w:firstColumn="1" w:lastColumn="0" w:noHBand="0" w:noVBand="1"/>
      </w:tblPr>
      <w:tblGrid>
        <w:gridCol w:w="1800"/>
        <w:gridCol w:w="7560"/>
      </w:tblGrid>
      <w:tr w:rsidRPr="00467170" w:rsidR="00467170" w:rsidTr="7AC31E64" w14:paraId="743C21D5" w14:textId="77777777">
        <w:tc>
          <w:tcPr>
            <w:tcW w:w="1800" w:type="dxa"/>
            <w:tcMar/>
            <w:hideMark/>
          </w:tcPr>
          <w:p w:rsidRPr="00467170" w:rsidR="00467170" w:rsidP="7AC31E64" w:rsidRDefault="00467170" w14:paraId="0C0B81F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084DD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0948D935" w14:textId="77777777">
        <w:tc>
          <w:tcPr>
            <w:tcW w:w="1800" w:type="dxa"/>
            <w:tcMar/>
            <w:hideMark/>
          </w:tcPr>
          <w:p w:rsidRPr="00467170" w:rsidR="00467170" w:rsidP="7AC31E64" w:rsidRDefault="00467170" w14:paraId="41EAD7B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6962AB0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UC-10</w:t>
            </w:r>
          </w:p>
        </w:tc>
      </w:tr>
      <w:tr w:rsidRPr="00467170" w:rsidR="00467170" w:rsidTr="7AC31E64" w14:paraId="3C4993BC" w14:textId="77777777">
        <w:tc>
          <w:tcPr>
            <w:tcW w:w="1800" w:type="dxa"/>
            <w:tcMar/>
            <w:hideMark/>
          </w:tcPr>
          <w:p w:rsidRPr="00467170" w:rsidR="00467170" w:rsidP="7AC31E64" w:rsidRDefault="00467170" w14:paraId="4AC184A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D0B79B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Update Investee Profile</w:t>
            </w:r>
          </w:p>
        </w:tc>
      </w:tr>
      <w:tr w:rsidRPr="00467170" w:rsidR="00467170" w:rsidTr="7AC31E64" w14:paraId="18918D82" w14:textId="77777777">
        <w:tc>
          <w:tcPr>
            <w:tcW w:w="1800" w:type="dxa"/>
            <w:tcMar/>
            <w:hideMark/>
          </w:tcPr>
          <w:p w:rsidRPr="00467170" w:rsidR="00467170" w:rsidP="7AC31E64" w:rsidRDefault="00467170" w14:paraId="6DB571E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64E0A11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Edits an existing investee's details, such as their name, email, or engagement dates.</w:t>
            </w:r>
          </w:p>
        </w:tc>
      </w:tr>
      <w:tr w:rsidRPr="00467170" w:rsidR="00467170" w:rsidTr="7AC31E64" w14:paraId="5B6B0CD3" w14:textId="77777777">
        <w:tc>
          <w:tcPr>
            <w:tcW w:w="1800" w:type="dxa"/>
            <w:tcMar/>
            <w:hideMark/>
          </w:tcPr>
          <w:p w:rsidRPr="00467170" w:rsidR="00467170" w:rsidP="7AC31E64" w:rsidRDefault="00467170" w14:paraId="22EE820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32FE28A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3CC7E2CE" w14:textId="77777777">
        <w:tc>
          <w:tcPr>
            <w:tcW w:w="1800" w:type="dxa"/>
            <w:tcMar/>
            <w:hideMark/>
          </w:tcPr>
          <w:p w:rsidRPr="00467170" w:rsidR="00467170" w:rsidP="7AC31E64" w:rsidRDefault="00467170" w14:paraId="34D7D94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57B7AF2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investee exists in the system.</w:t>
            </w:r>
          </w:p>
        </w:tc>
      </w:tr>
      <w:tr w:rsidRPr="00467170" w:rsidR="00467170" w:rsidTr="7AC31E64" w14:paraId="7E192AB9" w14:textId="77777777">
        <w:tc>
          <w:tcPr>
            <w:tcW w:w="1800" w:type="dxa"/>
            <w:tcMar/>
            <w:hideMark/>
          </w:tcPr>
          <w:p w:rsidRPr="00467170" w:rsidR="00467170" w:rsidP="7AC31E64" w:rsidRDefault="00467170" w14:paraId="5B54DF0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61FD532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an investee from the directory and clicks "Edit".</w:t>
            </w:r>
          </w:p>
          <w:p w:rsidRPr="00467170" w:rsidR="00467170" w:rsidP="7AC31E64" w:rsidRDefault="00467170" w14:paraId="4E6CEFA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0CD28E71">
              <w:rPr>
                <w:rFonts w:ascii="Aptos" w:hAnsi="Aptos" w:asciiTheme="minorAscii" w:hAnsiTheme="minorAscii"/>
                <w:b w:val="0"/>
                <w:bCs w:val="0"/>
                <w:i w:val="0"/>
                <w:iCs w:val="0"/>
                <w:sz w:val="22"/>
                <w:szCs w:val="22"/>
                <w:lang w:val="en-IN"/>
              </w:rPr>
              <w:t>modifies</w:t>
            </w:r>
            <w:r w:rsidRPr="7AC31E64" w:rsidR="0CD28E71">
              <w:rPr>
                <w:rFonts w:ascii="Aptos" w:hAnsi="Aptos" w:asciiTheme="minorAscii" w:hAnsiTheme="minorAscii"/>
                <w:b w:val="0"/>
                <w:bCs w:val="0"/>
                <w:i w:val="0"/>
                <w:iCs w:val="0"/>
                <w:sz w:val="22"/>
                <w:szCs w:val="22"/>
                <w:lang w:val="en-IN"/>
              </w:rPr>
              <w:t xml:space="preserve"> the allowed fields (e.g., Name, Email, End Date).</w:t>
            </w:r>
          </w:p>
          <w:p w:rsidRPr="00467170" w:rsidR="00467170" w:rsidP="7AC31E64" w:rsidRDefault="00467170" w14:paraId="4433327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saves the changes.</w:t>
            </w:r>
          </w:p>
          <w:p w:rsidRPr="00467170" w:rsidR="00467170" w:rsidP="7AC31E64" w:rsidRDefault="00467170" w14:paraId="7B22B8D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4. System </w:t>
            </w:r>
            <w:r w:rsidRPr="7AC31E64" w:rsidR="0CD28E71">
              <w:rPr>
                <w:rFonts w:ascii="Aptos" w:hAnsi="Aptos" w:asciiTheme="minorAscii" w:hAnsiTheme="minorAscii"/>
                <w:b w:val="0"/>
                <w:bCs w:val="0"/>
                <w:i w:val="0"/>
                <w:iCs w:val="0"/>
                <w:sz w:val="22"/>
                <w:szCs w:val="22"/>
                <w:lang w:val="en-IN"/>
              </w:rPr>
              <w:t>validates</w:t>
            </w:r>
            <w:r w:rsidRPr="7AC31E64" w:rsidR="0CD28E71">
              <w:rPr>
                <w:rFonts w:ascii="Aptos" w:hAnsi="Aptos" w:asciiTheme="minorAscii" w:hAnsiTheme="minorAscii"/>
                <w:b w:val="0"/>
                <w:bCs w:val="0"/>
                <w:i w:val="0"/>
                <w:iCs w:val="0"/>
                <w:sz w:val="22"/>
                <w:szCs w:val="22"/>
                <w:lang w:val="en-IN"/>
              </w:rPr>
              <w:t xml:space="preserve"> the input and updates the database record.</w:t>
            </w:r>
          </w:p>
        </w:tc>
      </w:tr>
      <w:tr w:rsidRPr="00467170" w:rsidR="00467170" w:rsidTr="7AC31E64" w14:paraId="4373A1A1" w14:textId="77777777">
        <w:tc>
          <w:tcPr>
            <w:tcW w:w="1800" w:type="dxa"/>
            <w:tcMar/>
            <w:hideMark/>
          </w:tcPr>
          <w:p w:rsidRPr="00467170" w:rsidR="00467170" w:rsidP="7AC31E64" w:rsidRDefault="00467170" w14:paraId="268904B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71862CDA" w14:textId="1C13565E">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Invalid Dates: If the end date is set before the start date, the system</w:t>
            </w:r>
            <w:r w:rsidRPr="7AC31E64" w:rsidR="472B1734">
              <w:rPr>
                <w:rFonts w:ascii="Aptos" w:hAnsi="Aptos" w:asciiTheme="minorAscii" w:hAnsiTheme="minorAscii"/>
                <w:b w:val="0"/>
                <w:bCs w:val="0"/>
                <w:i w:val="0"/>
                <w:iCs w:val="0"/>
                <w:sz w:val="22"/>
                <w:szCs w:val="22"/>
                <w:lang w:val="en-IN"/>
              </w:rPr>
              <w:t xml:space="preserve"> </w:t>
            </w:r>
            <w:r w:rsidRPr="7AC31E64" w:rsidR="0CD28E71">
              <w:rPr>
                <w:rFonts w:ascii="Aptos" w:hAnsi="Aptos" w:asciiTheme="minorAscii" w:hAnsiTheme="minorAscii"/>
                <w:b w:val="0"/>
                <w:bCs w:val="0"/>
                <w:i w:val="0"/>
                <w:iCs w:val="0"/>
                <w:sz w:val="22"/>
                <w:szCs w:val="22"/>
                <w:lang w:val="en-IN"/>
              </w:rPr>
              <w:t>rejects it and an error is displayed.</w:t>
            </w:r>
          </w:p>
        </w:tc>
      </w:tr>
      <w:tr w:rsidRPr="00467170" w:rsidR="00467170" w:rsidTr="7AC31E64" w14:paraId="21E1E4C3" w14:textId="77777777">
        <w:tc>
          <w:tcPr>
            <w:tcW w:w="1800" w:type="dxa"/>
            <w:tcMar/>
            <w:hideMark/>
          </w:tcPr>
          <w:p w:rsidRPr="00467170" w:rsidR="00467170" w:rsidP="7AC31E64" w:rsidRDefault="00467170" w14:paraId="460C6FD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662B301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investee's profile information is successfully updated.</w:t>
            </w:r>
          </w:p>
        </w:tc>
      </w:tr>
    </w:tbl>
    <w:p w:rsidRPr="00467170" w:rsidR="00467170" w:rsidP="7AC31E64" w:rsidRDefault="00467170" w14:paraId="7211DBF6"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3230656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UC-11: DELETE INVESTEE</w:t>
      </w:r>
    </w:p>
    <w:tbl>
      <w:tblPr>
        <w:tblStyle w:val="TableGrid"/>
        <w:tblW w:w="9360" w:type="dxa"/>
        <w:tblLook w:val="04A0" w:firstRow="1" w:lastRow="0" w:firstColumn="1" w:lastColumn="0" w:noHBand="0" w:noVBand="1"/>
      </w:tblPr>
      <w:tblGrid>
        <w:gridCol w:w="1800"/>
        <w:gridCol w:w="7560"/>
      </w:tblGrid>
      <w:tr w:rsidRPr="00467170" w:rsidR="00467170" w:rsidTr="7AC31E64" w14:paraId="2BEFC0E1" w14:textId="77777777">
        <w:tc>
          <w:tcPr>
            <w:tcW w:w="1800" w:type="dxa"/>
            <w:tcMar/>
            <w:hideMark/>
          </w:tcPr>
          <w:p w:rsidRPr="00467170" w:rsidR="00467170" w:rsidP="7AC31E64" w:rsidRDefault="00467170" w14:paraId="05ADFB3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7E8ABFD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3982E079" w14:textId="77777777">
        <w:tc>
          <w:tcPr>
            <w:tcW w:w="1800" w:type="dxa"/>
            <w:tcMar/>
            <w:hideMark/>
          </w:tcPr>
          <w:p w:rsidRPr="00467170" w:rsidR="00467170" w:rsidP="7AC31E64" w:rsidRDefault="00467170" w14:paraId="27C73CC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2172506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UC-11</w:t>
            </w:r>
          </w:p>
        </w:tc>
      </w:tr>
      <w:tr w:rsidRPr="00467170" w:rsidR="00467170" w:rsidTr="7AC31E64" w14:paraId="7856831A" w14:textId="77777777">
        <w:tc>
          <w:tcPr>
            <w:tcW w:w="1800" w:type="dxa"/>
            <w:tcMar/>
            <w:hideMark/>
          </w:tcPr>
          <w:p w:rsidRPr="00467170" w:rsidR="00467170" w:rsidP="7AC31E64" w:rsidRDefault="00467170" w14:paraId="6CEA5B1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5B693F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Delete Investee</w:t>
            </w:r>
          </w:p>
        </w:tc>
      </w:tr>
      <w:tr w:rsidRPr="00467170" w:rsidR="00467170" w:rsidTr="7AC31E64" w14:paraId="646200AB" w14:textId="77777777">
        <w:tc>
          <w:tcPr>
            <w:tcW w:w="1800" w:type="dxa"/>
            <w:tcMar/>
            <w:hideMark/>
          </w:tcPr>
          <w:p w:rsidRPr="00467170" w:rsidR="00467170" w:rsidP="7AC31E64" w:rsidRDefault="00467170" w14:paraId="29F074B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8BA0BC4" w14:textId="4E6E2950">
            <w:pPr>
              <w:pStyle w:val="BodyText"/>
              <w:rPr>
                <w:rFonts w:ascii="Aptos" w:hAnsi="Aptos" w:asciiTheme="minorAscii" w:hAnsiTheme="minorAscii"/>
                <w:b w:val="0"/>
                <w:bCs w:val="0"/>
                <w:i w:val="0"/>
                <w:iCs w:val="0"/>
                <w:sz w:val="22"/>
                <w:szCs w:val="22"/>
                <w:lang w:val="en-IN"/>
              </w:rPr>
            </w:pPr>
            <w:r w:rsidRPr="7AC31E64" w:rsidR="23388F0F">
              <w:rPr>
                <w:rFonts w:ascii="Aptos" w:hAnsi="Aptos" w:asciiTheme="minorAscii" w:hAnsiTheme="minorAscii"/>
                <w:b w:val="0"/>
                <w:bCs w:val="0"/>
                <w:i w:val="0"/>
                <w:iCs w:val="0"/>
                <w:sz w:val="22"/>
                <w:szCs w:val="22"/>
                <w:lang w:val="en-IN"/>
              </w:rPr>
              <w:t>Admin permanently removes an investee from the system.</w:t>
            </w:r>
          </w:p>
        </w:tc>
      </w:tr>
      <w:tr w:rsidRPr="00467170" w:rsidR="00467170" w:rsidTr="7AC31E64" w14:paraId="37A665F9" w14:textId="77777777">
        <w:tc>
          <w:tcPr>
            <w:tcW w:w="1800" w:type="dxa"/>
            <w:tcMar/>
            <w:hideMark/>
          </w:tcPr>
          <w:p w:rsidRPr="00467170" w:rsidR="00467170" w:rsidP="7AC31E64" w:rsidRDefault="00467170" w14:paraId="1EC08F3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C43FF4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5BC3BF2D" w14:textId="77777777">
        <w:tc>
          <w:tcPr>
            <w:tcW w:w="1800" w:type="dxa"/>
            <w:tcMar/>
            <w:hideMark/>
          </w:tcPr>
          <w:p w:rsidRPr="00467170" w:rsidR="00467170" w:rsidP="7AC31E64" w:rsidRDefault="00467170" w14:paraId="05A2C6F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50B8C75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investee exists in the system.</w:t>
            </w:r>
          </w:p>
        </w:tc>
      </w:tr>
      <w:tr w:rsidRPr="00467170" w:rsidR="00467170" w:rsidTr="7AC31E64" w14:paraId="77D9F5E6" w14:textId="77777777">
        <w:tc>
          <w:tcPr>
            <w:tcW w:w="1800" w:type="dxa"/>
            <w:tcMar/>
            <w:hideMark/>
          </w:tcPr>
          <w:p w:rsidRPr="00467170" w:rsidR="00467170" w:rsidP="7AC31E64" w:rsidRDefault="00467170" w14:paraId="7F89FD2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6BC0EEB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an investee and clicks "Delete".</w:t>
            </w:r>
          </w:p>
          <w:p w:rsidRPr="00467170" w:rsidR="00467170" w:rsidP="7AC31E64" w:rsidRDefault="00467170" w14:paraId="6393F6B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checks if the investee is referenced in the groups or appointments tables.</w:t>
            </w:r>
          </w:p>
          <w:p w:rsidRPr="00467170" w:rsidR="00467170" w:rsidP="7AC31E64" w:rsidRDefault="00467170" w14:paraId="3E6CC8E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Finding no references, the system permanently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the investee record from the database.</w:t>
            </w:r>
          </w:p>
          <w:p w:rsidRPr="00467170" w:rsidR="00467170" w:rsidP="7AC31E64" w:rsidRDefault="00467170" w14:paraId="6E63705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removes the investee from the UI list.</w:t>
            </w:r>
          </w:p>
        </w:tc>
      </w:tr>
      <w:tr w:rsidRPr="00467170" w:rsidR="00467170" w:rsidTr="7AC31E64" w14:paraId="63912119" w14:textId="77777777">
        <w:tc>
          <w:tcPr>
            <w:tcW w:w="1800" w:type="dxa"/>
            <w:tcMar/>
            <w:hideMark/>
          </w:tcPr>
          <w:p w:rsidRPr="00467170" w:rsidR="00467170" w:rsidP="7AC31E64" w:rsidRDefault="00467170" w14:paraId="7FBB643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5300DFA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Deletion Blocked: If the investee is linked to active Groups or Appointments, the system prevents deletion and displays an error message.</w:t>
            </w:r>
          </w:p>
        </w:tc>
      </w:tr>
      <w:tr w:rsidRPr="00467170" w:rsidR="00467170" w:rsidTr="7AC31E64" w14:paraId="2CEEC3D1" w14:textId="77777777">
        <w:tc>
          <w:tcPr>
            <w:tcW w:w="1800" w:type="dxa"/>
            <w:tcMar/>
            <w:hideMark/>
          </w:tcPr>
          <w:p w:rsidRPr="00467170" w:rsidR="00467170" w:rsidP="7AC31E64" w:rsidRDefault="00467170" w14:paraId="51AF999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58A42A1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investee is completely removed from the database.</w:t>
            </w:r>
          </w:p>
        </w:tc>
      </w:tr>
    </w:tbl>
    <w:p w:rsidR="00467170" w:rsidP="7AC31E64" w:rsidRDefault="00467170" w14:paraId="72FDC4A6"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1CFDDEE8" w14:textId="77FAFE61">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UC-12: CREATE GROUP</w:t>
      </w:r>
    </w:p>
    <w:tbl>
      <w:tblPr>
        <w:tblStyle w:val="TableGrid"/>
        <w:tblW w:w="9360" w:type="dxa"/>
        <w:tblLook w:val="04A0" w:firstRow="1" w:lastRow="0" w:firstColumn="1" w:lastColumn="0" w:noHBand="0" w:noVBand="1"/>
      </w:tblPr>
      <w:tblGrid>
        <w:gridCol w:w="1800"/>
        <w:gridCol w:w="7560"/>
      </w:tblGrid>
      <w:tr w:rsidRPr="00467170" w:rsidR="00467170" w:rsidTr="7AC31E64" w14:paraId="50CB29F0" w14:textId="77777777">
        <w:tc>
          <w:tcPr>
            <w:tcW w:w="1800" w:type="dxa"/>
            <w:tcMar/>
            <w:hideMark/>
          </w:tcPr>
          <w:p w:rsidRPr="00467170" w:rsidR="00467170" w:rsidP="7AC31E64" w:rsidRDefault="00467170" w14:paraId="525D33D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5C9B66F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691E1301" w14:textId="77777777">
        <w:tc>
          <w:tcPr>
            <w:tcW w:w="1800" w:type="dxa"/>
            <w:tcMar/>
            <w:hideMark/>
          </w:tcPr>
          <w:p w:rsidRPr="00467170" w:rsidR="00467170" w:rsidP="7AC31E64" w:rsidRDefault="00467170" w14:paraId="1D14CC3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41EAD5E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UC-12</w:t>
            </w:r>
          </w:p>
        </w:tc>
      </w:tr>
      <w:tr w:rsidRPr="00467170" w:rsidR="00467170" w:rsidTr="7AC31E64" w14:paraId="3534F9CB" w14:textId="77777777">
        <w:tc>
          <w:tcPr>
            <w:tcW w:w="1800" w:type="dxa"/>
            <w:tcMar/>
            <w:hideMark/>
          </w:tcPr>
          <w:p w:rsidRPr="00467170" w:rsidR="00467170" w:rsidP="7AC31E64" w:rsidRDefault="00467170" w14:paraId="41CBFD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49D2C0A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Create Group</w:t>
            </w:r>
          </w:p>
        </w:tc>
      </w:tr>
      <w:tr w:rsidRPr="00467170" w:rsidR="00467170" w:rsidTr="7AC31E64" w14:paraId="7E7FDAFB" w14:textId="77777777">
        <w:tc>
          <w:tcPr>
            <w:tcW w:w="1800" w:type="dxa"/>
            <w:tcMar/>
            <w:hideMark/>
          </w:tcPr>
          <w:p w:rsidRPr="00467170" w:rsidR="00467170" w:rsidP="7AC31E64" w:rsidRDefault="00467170" w14:paraId="4C5FACA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D6F3639" w14:textId="35E47BC3">
            <w:pPr>
              <w:pStyle w:val="BodyText"/>
              <w:rPr>
                <w:rFonts w:ascii="Aptos" w:hAnsi="Aptos" w:asciiTheme="minorAscii" w:hAnsiTheme="minorAscii"/>
                <w:b w:val="0"/>
                <w:bCs w:val="0"/>
                <w:i w:val="0"/>
                <w:iCs w:val="0"/>
                <w:sz w:val="22"/>
                <w:szCs w:val="22"/>
                <w:lang w:val="en-IN"/>
              </w:rPr>
            </w:pPr>
            <w:r w:rsidRPr="7AC31E64" w:rsidR="2C8B8FBB">
              <w:rPr>
                <w:rFonts w:ascii="Aptos" w:hAnsi="Aptos" w:asciiTheme="minorAscii" w:hAnsiTheme="minorAscii"/>
                <w:b w:val="0"/>
                <w:bCs w:val="0"/>
                <w:i w:val="0"/>
                <w:iCs w:val="0"/>
                <w:sz w:val="22"/>
                <w:szCs w:val="22"/>
                <w:lang w:val="en-IN"/>
              </w:rPr>
              <w:t>Admin c</w:t>
            </w:r>
            <w:r w:rsidRPr="7AC31E64" w:rsidR="0CD28E71">
              <w:rPr>
                <w:rFonts w:ascii="Aptos" w:hAnsi="Aptos" w:asciiTheme="minorAscii" w:hAnsiTheme="minorAscii"/>
                <w:b w:val="0"/>
                <w:bCs w:val="0"/>
                <w:i w:val="0"/>
                <w:iCs w:val="0"/>
                <w:sz w:val="22"/>
                <w:szCs w:val="22"/>
                <w:lang w:val="en-IN"/>
              </w:rPr>
              <w:t>reates a new partner cohort (Group)</w:t>
            </w:r>
            <w:r w:rsidRPr="7AC31E64" w:rsidR="5C142FE1">
              <w:rPr>
                <w:rFonts w:ascii="Aptos" w:hAnsi="Aptos" w:asciiTheme="minorAscii" w:hAnsiTheme="minorAscii"/>
                <w:b w:val="0"/>
                <w:bCs w:val="0"/>
                <w:i w:val="0"/>
                <w:iCs w:val="0"/>
                <w:sz w:val="22"/>
                <w:szCs w:val="22"/>
                <w:lang w:val="en-IN"/>
              </w:rPr>
              <w:t>.</w:t>
            </w:r>
          </w:p>
        </w:tc>
      </w:tr>
      <w:tr w:rsidRPr="00467170" w:rsidR="00467170" w:rsidTr="7AC31E64" w14:paraId="2CAEFD04" w14:textId="77777777">
        <w:tc>
          <w:tcPr>
            <w:tcW w:w="1800" w:type="dxa"/>
            <w:tcMar/>
            <w:hideMark/>
          </w:tcPr>
          <w:p w:rsidRPr="00467170" w:rsidR="00467170" w:rsidP="7AC31E64" w:rsidRDefault="00467170" w14:paraId="0A00CAD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B7182A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1D96651B" w14:textId="77777777">
        <w:tc>
          <w:tcPr>
            <w:tcW w:w="1800" w:type="dxa"/>
            <w:tcMar/>
            <w:hideMark/>
          </w:tcPr>
          <w:p w:rsidRPr="00467170" w:rsidR="00467170" w:rsidP="7AC31E64" w:rsidRDefault="00467170" w14:paraId="502D57F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693C26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partners exist in the system.</w:t>
            </w:r>
          </w:p>
        </w:tc>
      </w:tr>
      <w:tr w:rsidRPr="00467170" w:rsidR="00467170" w:rsidTr="7AC31E64" w14:paraId="20CED92B" w14:textId="77777777">
        <w:tc>
          <w:tcPr>
            <w:tcW w:w="1800" w:type="dxa"/>
            <w:tcMar/>
            <w:hideMark/>
          </w:tcPr>
          <w:p w:rsidRPr="00467170" w:rsidR="00467170" w:rsidP="7AC31E64" w:rsidRDefault="00467170" w14:paraId="2DB1756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0BF0E96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Groups tab and selects "Create Group".</w:t>
            </w:r>
          </w:p>
          <w:p w:rsidRPr="00467170" w:rsidR="00467170" w:rsidP="7AC31E64" w:rsidRDefault="00467170" w14:paraId="3436BBC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provides the Group Name, Type, and a mandatory Start Date.</w:t>
            </w:r>
          </w:p>
          <w:p w:rsidRPr="00467170" w:rsidR="00467170" w:rsidP="7AC31E64" w:rsidRDefault="00467170" w14:paraId="32CDC2D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optionally selects an Investee.</w:t>
            </w:r>
          </w:p>
          <w:p w:rsidRPr="00467170" w:rsidR="00467170" w:rsidP="7AC31E64" w:rsidRDefault="00467170" w14:paraId="1AB78E6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selects multiple Partners to add to the group.</w:t>
            </w:r>
          </w:p>
          <w:p w:rsidRPr="00467170" w:rsidR="00467170" w:rsidP="7AC31E64" w:rsidRDefault="00467170" w14:paraId="0EDE4A3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5. Admin saves the group.</w:t>
            </w:r>
          </w:p>
          <w:p w:rsidRPr="00467170" w:rsidR="00467170" w:rsidP="7AC31E64" w:rsidRDefault="00467170" w14:paraId="00D259E2" w14:textId="68000E68">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6. System saves </w:t>
            </w:r>
            <w:r w:rsidRPr="7AC31E64" w:rsidR="1C0E592F">
              <w:rPr>
                <w:rFonts w:ascii="Aptos" w:hAnsi="Aptos" w:asciiTheme="minorAscii" w:hAnsiTheme="minorAscii"/>
                <w:b w:val="0"/>
                <w:bCs w:val="0"/>
                <w:i w:val="0"/>
                <w:iCs w:val="0"/>
                <w:sz w:val="22"/>
                <w:szCs w:val="22"/>
                <w:lang w:val="en-IN"/>
              </w:rPr>
              <w:t xml:space="preserve">and displays </w:t>
            </w:r>
            <w:r w:rsidRPr="7AC31E64" w:rsidR="0CD28E71">
              <w:rPr>
                <w:rFonts w:ascii="Aptos" w:hAnsi="Aptos" w:asciiTheme="minorAscii" w:hAnsiTheme="minorAscii"/>
                <w:b w:val="0"/>
                <w:bCs w:val="0"/>
                <w:i w:val="0"/>
                <w:iCs w:val="0"/>
                <w:sz w:val="22"/>
                <w:szCs w:val="22"/>
                <w:lang w:val="en-IN"/>
              </w:rPr>
              <w:t>th</w:t>
            </w:r>
            <w:r w:rsidRPr="7AC31E64" w:rsidR="0CD28E71">
              <w:rPr>
                <w:rFonts w:ascii="Aptos" w:hAnsi="Aptos" w:asciiTheme="minorAscii" w:hAnsiTheme="minorAscii"/>
                <w:b w:val="0"/>
                <w:bCs w:val="0"/>
                <w:i w:val="0"/>
                <w:iCs w:val="0"/>
                <w:sz w:val="22"/>
                <w:szCs w:val="22"/>
                <w:lang w:val="en-IN"/>
              </w:rPr>
              <w:t xml:space="preserve">e </w:t>
            </w:r>
            <w:r w:rsidRPr="7AC31E64" w:rsidR="1FAC31E0">
              <w:rPr>
                <w:rFonts w:ascii="Aptos" w:hAnsi="Aptos" w:asciiTheme="minorAscii" w:hAnsiTheme="minorAscii"/>
                <w:b w:val="0"/>
                <w:bCs w:val="0"/>
                <w:i w:val="0"/>
                <w:iCs w:val="0"/>
                <w:sz w:val="22"/>
                <w:szCs w:val="22"/>
                <w:lang w:val="en-IN"/>
              </w:rPr>
              <w:t>group.</w:t>
            </w:r>
          </w:p>
        </w:tc>
      </w:tr>
      <w:tr w:rsidRPr="00467170" w:rsidR="00467170" w:rsidTr="7AC31E64" w14:paraId="4DB4844E" w14:textId="77777777">
        <w:tc>
          <w:tcPr>
            <w:tcW w:w="1800" w:type="dxa"/>
            <w:tcMar/>
            <w:hideMark/>
          </w:tcPr>
          <w:p w:rsidRPr="00467170" w:rsidR="00467170" w:rsidP="7AC31E64" w:rsidRDefault="00467170" w14:paraId="3A6E049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29B2DC27" w14:textId="70ED641C">
            <w:pPr>
              <w:pStyle w:val="BodyText"/>
              <w:rPr>
                <w:rFonts w:ascii="Aptos" w:hAnsi="Aptos" w:asciiTheme="minorAscii" w:hAnsiTheme="minorAscii"/>
                <w:b w:val="0"/>
                <w:bCs w:val="0"/>
                <w:i w:val="0"/>
                <w:iCs w:val="0"/>
                <w:sz w:val="22"/>
                <w:szCs w:val="22"/>
                <w:lang w:val="en-IN"/>
              </w:rPr>
            </w:pPr>
            <w:r w:rsidRPr="7AC31E64" w:rsidR="1DE29506">
              <w:rPr>
                <w:rFonts w:ascii="Aptos" w:hAnsi="Aptos" w:asciiTheme="minorAscii" w:hAnsiTheme="minorAscii"/>
                <w:b w:val="0"/>
                <w:bCs w:val="0"/>
                <w:i w:val="0"/>
                <w:iCs w:val="0"/>
                <w:sz w:val="22"/>
                <w:szCs w:val="22"/>
                <w:lang w:val="en-IN"/>
              </w:rPr>
              <w:t xml:space="preserve">Missing Mandatory Fields: If the Start Date or Name is missing, the system prompts the </w:t>
            </w:r>
            <w:r w:rsidRPr="7AC31E64" w:rsidR="1DE29506">
              <w:rPr>
                <w:rFonts w:ascii="Aptos" w:hAnsi="Aptos" w:asciiTheme="minorAscii" w:hAnsiTheme="minorAscii"/>
                <w:b w:val="0"/>
                <w:bCs w:val="0"/>
                <w:i w:val="0"/>
                <w:iCs w:val="0"/>
                <w:sz w:val="22"/>
                <w:szCs w:val="22"/>
                <w:lang w:val="en-IN"/>
              </w:rPr>
              <w:t>Admin</w:t>
            </w:r>
            <w:r w:rsidRPr="7AC31E64" w:rsidR="1DE29506">
              <w:rPr>
                <w:rFonts w:ascii="Aptos" w:hAnsi="Aptos" w:asciiTheme="minorAscii" w:hAnsiTheme="minorAscii"/>
                <w:b w:val="0"/>
                <w:bCs w:val="0"/>
                <w:i w:val="0"/>
                <w:iCs w:val="0"/>
                <w:sz w:val="22"/>
                <w:szCs w:val="22"/>
                <w:lang w:val="en-IN"/>
              </w:rPr>
              <w:t xml:space="preserve"> to fill in the required fields.</w:t>
            </w:r>
          </w:p>
        </w:tc>
      </w:tr>
      <w:tr w:rsidRPr="00467170" w:rsidR="00467170" w:rsidTr="7AC31E64" w14:paraId="5E8C6C17" w14:textId="77777777">
        <w:tc>
          <w:tcPr>
            <w:tcW w:w="1800" w:type="dxa"/>
            <w:tcMar/>
            <w:hideMark/>
          </w:tcPr>
          <w:p w:rsidRPr="00467170" w:rsidR="00467170" w:rsidP="7AC31E64" w:rsidRDefault="00467170" w14:paraId="214490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5E7235F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The Group is created and available as a UI helper for appointment </w:t>
            </w:r>
            <w:r w:rsidRPr="7AC31E64" w:rsidR="0CD28E71">
              <w:rPr>
                <w:rFonts w:ascii="Aptos" w:hAnsi="Aptos" w:asciiTheme="minorAscii" w:hAnsiTheme="minorAscii"/>
                <w:b w:val="0"/>
                <w:bCs w:val="0"/>
                <w:i w:val="0"/>
                <w:iCs w:val="0"/>
                <w:sz w:val="22"/>
                <w:szCs w:val="22"/>
                <w:lang w:val="en-IN"/>
              </w:rPr>
              <w:t>selection</w:t>
            </w:r>
            <w:r w:rsidRPr="7AC31E64" w:rsidR="0CD28E71">
              <w:rPr>
                <w:rFonts w:ascii="Aptos" w:hAnsi="Aptos" w:asciiTheme="minorAscii" w:hAnsiTheme="minorAscii"/>
                <w:b w:val="0"/>
                <w:bCs w:val="0"/>
                <w:i w:val="0"/>
                <w:iCs w:val="0"/>
                <w:sz w:val="22"/>
                <w:szCs w:val="22"/>
                <w:lang w:val="en-IN"/>
              </w:rPr>
              <w:t>.</w:t>
            </w:r>
          </w:p>
        </w:tc>
      </w:tr>
    </w:tbl>
    <w:p w:rsidRPr="00467170" w:rsidR="00467170" w:rsidP="7AC31E64" w:rsidRDefault="00467170" w14:paraId="4C1B8CC4"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57F40FF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UC-13: VIEW GROUPS</w:t>
      </w:r>
    </w:p>
    <w:tbl>
      <w:tblPr>
        <w:tblStyle w:val="TableGrid"/>
        <w:tblW w:w="9360" w:type="dxa"/>
        <w:tblLook w:val="04A0" w:firstRow="1" w:lastRow="0" w:firstColumn="1" w:lastColumn="0" w:noHBand="0" w:noVBand="1"/>
      </w:tblPr>
      <w:tblGrid>
        <w:gridCol w:w="1800"/>
        <w:gridCol w:w="7560"/>
      </w:tblGrid>
      <w:tr w:rsidRPr="00467170" w:rsidR="00467170" w:rsidTr="7AC31E64" w14:paraId="3A2DEF07" w14:textId="77777777">
        <w:tc>
          <w:tcPr>
            <w:tcW w:w="1800" w:type="dxa"/>
            <w:tcMar/>
            <w:hideMark/>
          </w:tcPr>
          <w:p w:rsidRPr="00467170" w:rsidR="00467170" w:rsidP="7AC31E64" w:rsidRDefault="00467170" w14:paraId="4914A17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78310F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14F5FBD2" w14:textId="77777777">
        <w:tc>
          <w:tcPr>
            <w:tcW w:w="1800" w:type="dxa"/>
            <w:tcMar/>
            <w:hideMark/>
          </w:tcPr>
          <w:p w:rsidRPr="00467170" w:rsidR="00467170" w:rsidP="7AC31E64" w:rsidRDefault="00467170" w14:paraId="0F37B49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6717BE8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UC-13</w:t>
            </w:r>
          </w:p>
        </w:tc>
      </w:tr>
      <w:tr w:rsidRPr="00467170" w:rsidR="00467170" w:rsidTr="7AC31E64" w14:paraId="2921D2B9" w14:textId="77777777">
        <w:tc>
          <w:tcPr>
            <w:tcW w:w="1800" w:type="dxa"/>
            <w:tcMar/>
            <w:hideMark/>
          </w:tcPr>
          <w:p w:rsidRPr="00467170" w:rsidR="00467170" w:rsidP="7AC31E64" w:rsidRDefault="00467170" w14:paraId="3BCA5D8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5D733E1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Groups</w:t>
            </w:r>
          </w:p>
        </w:tc>
      </w:tr>
      <w:tr w:rsidRPr="00467170" w:rsidR="00467170" w:rsidTr="7AC31E64" w14:paraId="3E5997FF" w14:textId="77777777">
        <w:tc>
          <w:tcPr>
            <w:tcW w:w="1800" w:type="dxa"/>
            <w:tcMar/>
            <w:hideMark/>
          </w:tcPr>
          <w:p w:rsidRPr="00467170" w:rsidR="00467170" w:rsidP="7AC31E64" w:rsidRDefault="00467170" w14:paraId="119DB8E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6ACC655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Lists all groups with pagination/search and allows the </w:t>
            </w:r>
            <w:r w:rsidRPr="7AC31E64" w:rsidR="0CD28E71">
              <w:rPr>
                <w:rFonts w:ascii="Aptos" w:hAnsi="Aptos" w:asciiTheme="minorAscii" w:hAnsiTheme="minorAscii"/>
                <w:b w:val="0"/>
                <w:bCs w:val="0"/>
                <w:i w:val="0"/>
                <w:iCs w:val="0"/>
                <w:sz w:val="22"/>
                <w:szCs w:val="22"/>
                <w:lang w:val="en-IN"/>
              </w:rPr>
              <w:t>Admin</w:t>
            </w:r>
            <w:r w:rsidRPr="7AC31E64" w:rsidR="0CD28E71">
              <w:rPr>
                <w:rFonts w:ascii="Aptos" w:hAnsi="Aptos" w:asciiTheme="minorAscii" w:hAnsiTheme="minorAscii"/>
                <w:b w:val="0"/>
                <w:bCs w:val="0"/>
                <w:i w:val="0"/>
                <w:iCs w:val="0"/>
                <w:sz w:val="22"/>
                <w:szCs w:val="22"/>
                <w:lang w:val="en-IN"/>
              </w:rPr>
              <w:t xml:space="preserve"> to view a specific group's active partners and linked recurring appointments.</w:t>
            </w:r>
          </w:p>
        </w:tc>
      </w:tr>
      <w:tr w:rsidRPr="00467170" w:rsidR="00467170" w:rsidTr="7AC31E64" w14:paraId="02BADA1B" w14:textId="77777777">
        <w:tc>
          <w:tcPr>
            <w:tcW w:w="1800" w:type="dxa"/>
            <w:tcMar/>
            <w:hideMark/>
          </w:tcPr>
          <w:p w:rsidRPr="00467170" w:rsidR="00467170" w:rsidP="7AC31E64" w:rsidRDefault="00467170" w14:paraId="0E28EB2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2D2F98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6B7E9853" w14:textId="77777777">
        <w:tc>
          <w:tcPr>
            <w:tcW w:w="1800" w:type="dxa"/>
            <w:tcMar/>
            <w:hideMark/>
          </w:tcPr>
          <w:p w:rsidRPr="00467170" w:rsidR="00467170" w:rsidP="7AC31E64" w:rsidRDefault="00467170" w14:paraId="554DE42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283745D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74FA2E39" w14:textId="77777777">
        <w:tc>
          <w:tcPr>
            <w:tcW w:w="1800" w:type="dxa"/>
            <w:tcMar/>
            <w:hideMark/>
          </w:tcPr>
          <w:p w:rsidRPr="00467170" w:rsidR="00467170" w:rsidP="7AC31E64" w:rsidRDefault="00467170" w14:paraId="72A69ED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7D286D2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Groups tab.</w:t>
            </w:r>
          </w:p>
          <w:p w:rsidRPr="00467170" w:rsidR="00467170" w:rsidP="7AC31E64" w:rsidRDefault="00467170" w14:paraId="12F0634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displays a paginated list of groups.</w:t>
            </w:r>
          </w:p>
          <w:p w:rsidRPr="00467170" w:rsidR="00467170" w:rsidP="7AC31E64" w:rsidRDefault="00467170" w14:paraId="2B1DB39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clicks on a specific group.</w:t>
            </w:r>
          </w:p>
          <w:p w:rsidRPr="00467170" w:rsidR="00467170" w:rsidP="7AC31E64" w:rsidRDefault="00467170" w14:paraId="2D7ECFE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retrieves the group's details, along with its currently active partners and any linked recurring appointment templates.</w:t>
            </w:r>
          </w:p>
        </w:tc>
      </w:tr>
      <w:tr w:rsidRPr="00467170" w:rsidR="00467170" w:rsidTr="7AC31E64" w14:paraId="60EF7064" w14:textId="77777777">
        <w:tc>
          <w:tcPr>
            <w:tcW w:w="1800" w:type="dxa"/>
            <w:tcMar/>
            <w:hideMark/>
          </w:tcPr>
          <w:p w:rsidRPr="00467170" w:rsidR="00467170" w:rsidP="7AC31E64" w:rsidRDefault="00467170" w14:paraId="3CCC3D1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025062EB" w14:textId="7E1DDBC8">
            <w:pPr>
              <w:pStyle w:val="BodyText"/>
              <w:rPr>
                <w:rFonts w:ascii="Aptos" w:hAnsi="Aptos" w:asciiTheme="minorAscii" w:hAnsiTheme="minorAscii"/>
                <w:b w:val="0"/>
                <w:bCs w:val="0"/>
                <w:i w:val="0"/>
                <w:iCs w:val="0"/>
                <w:sz w:val="22"/>
                <w:szCs w:val="22"/>
                <w:lang w:val="en-IN"/>
              </w:rPr>
            </w:pPr>
            <w:r w:rsidRPr="7AC31E64" w:rsidR="031056CC">
              <w:rPr>
                <w:rFonts w:ascii="Aptos" w:hAnsi="Aptos" w:asciiTheme="minorAscii" w:hAnsiTheme="minorAscii"/>
                <w:b w:val="0"/>
                <w:bCs w:val="0"/>
                <w:i w:val="0"/>
                <w:iCs w:val="0"/>
                <w:sz w:val="22"/>
                <w:szCs w:val="22"/>
                <w:lang w:val="en-IN"/>
              </w:rPr>
              <w:t>No groups found: System displays a "No groups found" message if the search yields no results.</w:t>
            </w:r>
          </w:p>
        </w:tc>
      </w:tr>
      <w:tr w:rsidRPr="00467170" w:rsidR="00467170" w:rsidTr="7AC31E64" w14:paraId="04904CC9" w14:textId="77777777">
        <w:tc>
          <w:tcPr>
            <w:tcW w:w="1800" w:type="dxa"/>
            <w:tcMar/>
            <w:hideMark/>
          </w:tcPr>
          <w:p w:rsidRPr="00467170" w:rsidR="00467170" w:rsidP="7AC31E64" w:rsidRDefault="00467170" w14:paraId="5CB78DD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08C83B1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views the group data and partner composition successfully.</w:t>
            </w:r>
          </w:p>
        </w:tc>
      </w:tr>
    </w:tbl>
    <w:p w:rsidRPr="00467170" w:rsidR="00467170" w:rsidP="7AC31E64" w:rsidRDefault="00467170" w14:paraId="2EDE638F"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249E22B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UC-14: UPDATE GROUP METADATA</w:t>
      </w:r>
    </w:p>
    <w:tbl>
      <w:tblPr>
        <w:tblStyle w:val="TableGrid"/>
        <w:tblW w:w="9360" w:type="dxa"/>
        <w:tblLook w:val="04A0" w:firstRow="1" w:lastRow="0" w:firstColumn="1" w:lastColumn="0" w:noHBand="0" w:noVBand="1"/>
      </w:tblPr>
      <w:tblGrid>
        <w:gridCol w:w="1800"/>
        <w:gridCol w:w="7560"/>
      </w:tblGrid>
      <w:tr w:rsidRPr="00467170" w:rsidR="00467170" w:rsidTr="7AC31E64" w14:paraId="1206C983" w14:textId="77777777">
        <w:tc>
          <w:tcPr>
            <w:tcW w:w="1800" w:type="dxa"/>
            <w:tcMar/>
            <w:hideMark/>
          </w:tcPr>
          <w:p w:rsidRPr="00467170" w:rsidR="00467170" w:rsidP="7AC31E64" w:rsidRDefault="00467170" w14:paraId="61A5AD8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2BFFDE7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1DD7D00E" w14:textId="77777777">
        <w:tc>
          <w:tcPr>
            <w:tcW w:w="1800" w:type="dxa"/>
            <w:tcMar/>
            <w:hideMark/>
          </w:tcPr>
          <w:p w:rsidRPr="00467170" w:rsidR="00467170" w:rsidP="7AC31E64" w:rsidRDefault="00467170" w14:paraId="296D5C3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63786C1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UC-14</w:t>
            </w:r>
          </w:p>
        </w:tc>
      </w:tr>
      <w:tr w:rsidRPr="00467170" w:rsidR="00467170" w:rsidTr="7AC31E64" w14:paraId="41E06708" w14:textId="77777777">
        <w:tc>
          <w:tcPr>
            <w:tcW w:w="1800" w:type="dxa"/>
            <w:tcMar/>
            <w:hideMark/>
          </w:tcPr>
          <w:p w:rsidRPr="00467170" w:rsidR="00467170" w:rsidP="7AC31E64" w:rsidRDefault="00467170" w14:paraId="7B555BC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14B0134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Update Group Metadata</w:t>
            </w:r>
          </w:p>
        </w:tc>
      </w:tr>
      <w:tr w:rsidRPr="00467170" w:rsidR="00467170" w:rsidTr="7AC31E64" w14:paraId="613DC940" w14:textId="77777777">
        <w:tc>
          <w:tcPr>
            <w:tcW w:w="1800" w:type="dxa"/>
            <w:tcMar/>
            <w:hideMark/>
          </w:tcPr>
          <w:p w:rsidRPr="00467170" w:rsidR="00467170" w:rsidP="7AC31E64" w:rsidRDefault="00467170" w14:paraId="58DD686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1A1F475" w14:textId="4A0873C6">
            <w:pPr>
              <w:pStyle w:val="BodyText"/>
              <w:rPr>
                <w:rFonts w:ascii="Aptos" w:hAnsi="Aptos" w:asciiTheme="minorAscii" w:hAnsiTheme="minorAscii"/>
                <w:b w:val="0"/>
                <w:bCs w:val="0"/>
                <w:i w:val="0"/>
                <w:iCs w:val="0"/>
                <w:sz w:val="22"/>
                <w:szCs w:val="22"/>
                <w:lang w:val="en-IN"/>
              </w:rPr>
            </w:pPr>
            <w:r w:rsidRPr="7AC31E64" w:rsidR="7C93F7BE">
              <w:rPr>
                <w:rFonts w:ascii="Aptos" w:hAnsi="Aptos" w:asciiTheme="minorAscii" w:hAnsiTheme="minorAscii"/>
                <w:b w:val="0"/>
                <w:bCs w:val="0"/>
                <w:i w:val="0"/>
                <w:iCs w:val="0"/>
                <w:sz w:val="22"/>
                <w:szCs w:val="22"/>
                <w:lang w:val="en-IN"/>
              </w:rPr>
              <w:t>Admin modifies top-level group details (name, type,</w:t>
            </w:r>
          </w:p>
          <w:p w:rsidRPr="00467170" w:rsidR="00467170" w:rsidP="00467170" w:rsidRDefault="00467170" w14:paraId="40FA6692" w14:textId="0D4CB344">
            <w:pPr>
              <w:pStyle w:val="BodyText"/>
            </w:pPr>
            <w:r w:rsidRPr="7AC31E64" w:rsidR="7C93F7BE">
              <w:rPr>
                <w:rFonts w:ascii="Aptos" w:hAnsi="Aptos" w:asciiTheme="minorAscii" w:hAnsiTheme="minorAscii"/>
                <w:b w:val="0"/>
                <w:bCs w:val="0"/>
                <w:i w:val="0"/>
                <w:iCs w:val="0"/>
                <w:sz w:val="22"/>
                <w:szCs w:val="22"/>
                <w:lang w:val="en-IN"/>
              </w:rPr>
              <w:t>dates, investee).</w:t>
            </w:r>
          </w:p>
        </w:tc>
      </w:tr>
      <w:tr w:rsidRPr="00467170" w:rsidR="00467170" w:rsidTr="7AC31E64" w14:paraId="2F428103" w14:textId="77777777">
        <w:tc>
          <w:tcPr>
            <w:tcW w:w="1800" w:type="dxa"/>
            <w:tcMar/>
            <w:hideMark/>
          </w:tcPr>
          <w:p w:rsidRPr="00467170" w:rsidR="00467170" w:rsidP="7AC31E64" w:rsidRDefault="00467170" w14:paraId="1A5E90C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38E473F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6E5F36FD" w14:textId="77777777">
        <w:tc>
          <w:tcPr>
            <w:tcW w:w="1800" w:type="dxa"/>
            <w:tcMar/>
            <w:hideMark/>
          </w:tcPr>
          <w:p w:rsidRPr="00467170" w:rsidR="00467170" w:rsidP="7AC31E64" w:rsidRDefault="00467170" w14:paraId="255C0A3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570177D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group exists.</w:t>
            </w:r>
          </w:p>
        </w:tc>
      </w:tr>
      <w:tr w:rsidRPr="00467170" w:rsidR="00467170" w:rsidTr="7AC31E64" w14:paraId="5B43F5DC" w14:textId="77777777">
        <w:tc>
          <w:tcPr>
            <w:tcW w:w="1800" w:type="dxa"/>
            <w:tcMar/>
            <w:hideMark/>
          </w:tcPr>
          <w:p w:rsidRPr="00467170" w:rsidR="00467170" w:rsidP="7AC31E64" w:rsidRDefault="00467170" w14:paraId="55CD777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466D6EF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group and clicks "Edit".</w:t>
            </w:r>
          </w:p>
          <w:p w:rsidRPr="00467170" w:rsidR="00467170" w:rsidP="7AC31E64" w:rsidRDefault="00467170" w14:paraId="6F47E0C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0CD28E71">
              <w:rPr>
                <w:rFonts w:ascii="Aptos" w:hAnsi="Aptos" w:asciiTheme="minorAscii" w:hAnsiTheme="minorAscii"/>
                <w:b w:val="0"/>
                <w:bCs w:val="0"/>
                <w:i w:val="0"/>
                <w:iCs w:val="0"/>
                <w:sz w:val="22"/>
                <w:szCs w:val="22"/>
                <w:lang w:val="en-IN"/>
              </w:rPr>
              <w:t>modifies</w:t>
            </w:r>
            <w:r w:rsidRPr="7AC31E64" w:rsidR="0CD28E71">
              <w:rPr>
                <w:rFonts w:ascii="Aptos" w:hAnsi="Aptos" w:asciiTheme="minorAscii" w:hAnsiTheme="minorAscii"/>
                <w:b w:val="0"/>
                <w:bCs w:val="0"/>
                <w:i w:val="0"/>
                <w:iCs w:val="0"/>
                <w:sz w:val="22"/>
                <w:szCs w:val="22"/>
                <w:lang w:val="en-IN"/>
              </w:rPr>
              <w:t xml:space="preserve"> the group's metadata (e.g., Name, Type, Investee).</w:t>
            </w:r>
          </w:p>
          <w:p w:rsidRPr="00467170" w:rsidR="00467170" w:rsidP="7AC31E64" w:rsidRDefault="00467170" w14:paraId="3387690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saves the changes.</w:t>
            </w:r>
          </w:p>
          <w:p w:rsidRPr="00467170" w:rsidR="00467170" w:rsidP="7AC31E64" w:rsidRDefault="00467170" w14:paraId="6CD5A5B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updates the groups table.</w:t>
            </w:r>
          </w:p>
        </w:tc>
      </w:tr>
      <w:tr w:rsidRPr="00467170" w:rsidR="00467170" w:rsidTr="7AC31E64" w14:paraId="31E8E79F" w14:textId="77777777">
        <w:tc>
          <w:tcPr>
            <w:tcW w:w="1800" w:type="dxa"/>
            <w:tcMar/>
            <w:hideMark/>
          </w:tcPr>
          <w:p w:rsidRPr="00467170" w:rsidR="00467170" w:rsidP="7AC31E64" w:rsidRDefault="00467170" w14:paraId="593BEDB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6B1C25F4" w14:textId="1788F968">
            <w:pPr>
              <w:pStyle w:val="BodyText"/>
              <w:rPr>
                <w:rFonts w:ascii="Aptos" w:hAnsi="Aptos" w:asciiTheme="minorAscii" w:hAnsiTheme="minorAscii"/>
                <w:b w:val="0"/>
                <w:bCs w:val="0"/>
                <w:i w:val="0"/>
                <w:iCs w:val="0"/>
                <w:sz w:val="22"/>
                <w:szCs w:val="22"/>
                <w:lang w:val="en-IN"/>
              </w:rPr>
            </w:pPr>
            <w:r w:rsidRPr="7AC31E64" w:rsidR="6392C0EC">
              <w:rPr>
                <w:rFonts w:ascii="Aptos" w:hAnsi="Aptos" w:asciiTheme="minorAscii" w:hAnsiTheme="minorAscii"/>
                <w:b w:val="0"/>
                <w:bCs w:val="0"/>
                <w:i w:val="0"/>
                <w:iCs w:val="0"/>
                <w:sz w:val="22"/>
                <w:szCs w:val="22"/>
                <w:lang w:val="en-IN"/>
              </w:rPr>
              <w:t>Invalid Dates: If the end date is set before the start date, the system rejects it and an error is displayed.</w:t>
            </w:r>
          </w:p>
        </w:tc>
      </w:tr>
      <w:tr w:rsidRPr="00467170" w:rsidR="00467170" w:rsidTr="7AC31E64" w14:paraId="6A23C7BD" w14:textId="77777777">
        <w:tc>
          <w:tcPr>
            <w:tcW w:w="1800" w:type="dxa"/>
            <w:tcMar/>
            <w:hideMark/>
          </w:tcPr>
          <w:p w:rsidRPr="00467170" w:rsidR="00467170" w:rsidP="7AC31E64" w:rsidRDefault="00467170" w14:paraId="4F0A7A7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6009919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group's metadata is successfully updated.</w:t>
            </w:r>
          </w:p>
        </w:tc>
      </w:tr>
    </w:tbl>
    <w:p w:rsidRPr="00467170" w:rsidR="00467170" w:rsidP="7AC31E64" w:rsidRDefault="00467170" w14:paraId="79B29518"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530EA81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UC-15: MANAGE GROUP PARTNERS</w:t>
      </w:r>
    </w:p>
    <w:tbl>
      <w:tblPr>
        <w:tblStyle w:val="TableGrid"/>
        <w:tblW w:w="9360" w:type="dxa"/>
        <w:tblLook w:val="04A0" w:firstRow="1" w:lastRow="0" w:firstColumn="1" w:lastColumn="0" w:noHBand="0" w:noVBand="1"/>
      </w:tblPr>
      <w:tblGrid>
        <w:gridCol w:w="1800"/>
        <w:gridCol w:w="7560"/>
      </w:tblGrid>
      <w:tr w:rsidRPr="00467170" w:rsidR="00467170" w:rsidTr="7AC31E64" w14:paraId="218F16D8" w14:textId="77777777">
        <w:tc>
          <w:tcPr>
            <w:tcW w:w="1800" w:type="dxa"/>
            <w:tcMar/>
            <w:hideMark/>
          </w:tcPr>
          <w:p w:rsidRPr="00467170" w:rsidR="00467170" w:rsidP="7AC31E64" w:rsidRDefault="00467170" w14:paraId="7453434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948311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20A8E70" w14:textId="77777777">
        <w:tc>
          <w:tcPr>
            <w:tcW w:w="1800" w:type="dxa"/>
            <w:tcMar/>
            <w:hideMark/>
          </w:tcPr>
          <w:p w:rsidRPr="00467170" w:rsidR="00467170" w:rsidP="7AC31E64" w:rsidRDefault="00467170" w14:paraId="096C22C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147E082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UC-15</w:t>
            </w:r>
          </w:p>
        </w:tc>
      </w:tr>
      <w:tr w:rsidRPr="00467170" w:rsidR="00467170" w:rsidTr="7AC31E64" w14:paraId="36DC0990" w14:textId="77777777">
        <w:tc>
          <w:tcPr>
            <w:tcW w:w="1800" w:type="dxa"/>
            <w:tcMar/>
            <w:hideMark/>
          </w:tcPr>
          <w:p w:rsidRPr="00467170" w:rsidR="00467170" w:rsidP="7AC31E64" w:rsidRDefault="00467170" w14:paraId="2A073E3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2EADAE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Manage Group Partners</w:t>
            </w:r>
          </w:p>
        </w:tc>
      </w:tr>
      <w:tr w:rsidRPr="00467170" w:rsidR="00467170" w:rsidTr="7AC31E64" w14:paraId="32F2B4C4" w14:textId="77777777">
        <w:tc>
          <w:tcPr>
            <w:tcW w:w="1800" w:type="dxa"/>
            <w:tcMar/>
            <w:hideMark/>
          </w:tcPr>
          <w:p w:rsidRPr="00467170" w:rsidR="00467170" w:rsidP="7AC31E64" w:rsidRDefault="00467170" w14:paraId="32679DB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C1A95D4" w14:textId="4C65356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Allows the Admin to add new partners to an existing group, or remove them.</w:t>
            </w:r>
          </w:p>
        </w:tc>
      </w:tr>
      <w:tr w:rsidRPr="00467170" w:rsidR="00467170" w:rsidTr="7AC31E64" w14:paraId="7830B4DD" w14:textId="77777777">
        <w:tc>
          <w:tcPr>
            <w:tcW w:w="1800" w:type="dxa"/>
            <w:tcMar/>
            <w:hideMark/>
          </w:tcPr>
          <w:p w:rsidRPr="00467170" w:rsidR="00467170" w:rsidP="7AC31E64" w:rsidRDefault="00467170" w14:paraId="240D995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38C1A70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6A347DB7" w14:textId="77777777">
        <w:tc>
          <w:tcPr>
            <w:tcW w:w="1800" w:type="dxa"/>
            <w:tcMar/>
            <w:hideMark/>
          </w:tcPr>
          <w:p w:rsidRPr="00467170" w:rsidR="00467170" w:rsidP="7AC31E64" w:rsidRDefault="00467170" w14:paraId="7F978AE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3B7B8A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both the group and partner exist.</w:t>
            </w:r>
          </w:p>
        </w:tc>
      </w:tr>
      <w:tr w:rsidRPr="00467170" w:rsidR="00467170" w:rsidTr="7AC31E64" w14:paraId="5A9EBA92" w14:textId="77777777">
        <w:tc>
          <w:tcPr>
            <w:tcW w:w="1800" w:type="dxa"/>
            <w:tcMar/>
            <w:hideMark/>
          </w:tcPr>
          <w:p w:rsidRPr="00467170" w:rsidR="00467170" w:rsidP="7AC31E64" w:rsidRDefault="00467170" w14:paraId="7AC7D09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5E99F50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group and navigates to the partner management section.</w:t>
            </w:r>
          </w:p>
          <w:p w:rsidRPr="00467170" w:rsidR="00467170" w:rsidP="7AC31E64" w:rsidRDefault="00467170" w14:paraId="535A65DC" w14:textId="57223B04">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chooses to add a new partner</w:t>
            </w:r>
            <w:r w:rsidRPr="7AC31E64" w:rsidR="3E7238BF">
              <w:rPr>
                <w:rFonts w:ascii="Aptos" w:hAnsi="Aptos" w:asciiTheme="minorAscii" w:hAnsiTheme="minorAscii"/>
                <w:b w:val="0"/>
                <w:bCs w:val="0"/>
                <w:i w:val="0"/>
                <w:iCs w:val="0"/>
                <w:sz w:val="22"/>
                <w:szCs w:val="22"/>
                <w:lang w:val="en-IN"/>
              </w:rPr>
              <w:t xml:space="preserve"> </w:t>
            </w:r>
            <w:r w:rsidRPr="7AC31E64" w:rsidR="015C0E3C">
              <w:rPr>
                <w:rFonts w:ascii="Aptos" w:hAnsi="Aptos" w:asciiTheme="minorAscii" w:hAnsiTheme="minorAscii"/>
                <w:b w:val="0"/>
                <w:bCs w:val="0"/>
                <w:i w:val="0"/>
                <w:iCs w:val="0"/>
                <w:sz w:val="22"/>
                <w:szCs w:val="22"/>
                <w:lang w:val="en-IN"/>
              </w:rPr>
              <w:t>by searching over all the partners list</w:t>
            </w:r>
            <w:r w:rsidRPr="7AC31E64" w:rsidR="7F3CA86E">
              <w:rPr>
                <w:rFonts w:ascii="Aptos" w:hAnsi="Aptos" w:asciiTheme="minorAscii" w:hAnsiTheme="minorAscii"/>
                <w:b w:val="0"/>
                <w:bCs w:val="0"/>
                <w:i w:val="0"/>
                <w:iCs w:val="0"/>
                <w:sz w:val="22"/>
                <w:szCs w:val="22"/>
                <w:lang w:val="en-IN"/>
              </w:rPr>
              <w:t>.</w:t>
            </w:r>
          </w:p>
          <w:p w:rsidRPr="00467170" w:rsidR="00467170" w:rsidP="7AC31E64" w:rsidRDefault="00467170" w14:paraId="40AA26C9" w14:textId="22E452BD">
            <w:pPr>
              <w:pStyle w:val="BodyText"/>
              <w:rPr>
                <w:rFonts w:ascii="Aptos" w:hAnsi="Aptos" w:asciiTheme="minorAscii" w:hAnsiTheme="minorAscii"/>
                <w:b w:val="0"/>
                <w:bCs w:val="0"/>
                <w:i w:val="0"/>
                <w:iCs w:val="0"/>
                <w:sz w:val="22"/>
                <w:szCs w:val="22"/>
                <w:lang w:val="en-IN"/>
              </w:rPr>
            </w:pPr>
            <w:r w:rsidRPr="7AC31E64" w:rsidR="307ACEBD">
              <w:rPr>
                <w:rFonts w:ascii="Aptos" w:hAnsi="Aptos" w:asciiTheme="minorAscii" w:hAnsiTheme="minorAscii"/>
                <w:b w:val="0"/>
                <w:bCs w:val="0"/>
                <w:i w:val="0"/>
                <w:iCs w:val="0"/>
                <w:sz w:val="22"/>
                <w:szCs w:val="22"/>
                <w:lang w:val="en-IN"/>
              </w:rPr>
              <w:t>3</w:t>
            </w:r>
            <w:r w:rsidRPr="7AC31E64" w:rsidR="0CD28E71">
              <w:rPr>
                <w:rFonts w:ascii="Aptos" w:hAnsi="Aptos" w:asciiTheme="minorAscii" w:hAnsiTheme="minorAscii"/>
                <w:b w:val="0"/>
                <w:bCs w:val="0"/>
                <w:i w:val="0"/>
                <w:iCs w:val="0"/>
                <w:sz w:val="22"/>
                <w:szCs w:val="22"/>
                <w:lang w:val="en-IN"/>
              </w:rPr>
              <w:t xml:space="preserve">. System saves the </w:t>
            </w:r>
            <w:r w:rsidRPr="7AC31E64" w:rsidR="2C8DE7C6">
              <w:rPr>
                <w:rFonts w:ascii="Aptos" w:hAnsi="Aptos" w:asciiTheme="minorAscii" w:hAnsiTheme="minorAscii"/>
                <w:b w:val="0"/>
                <w:bCs w:val="0"/>
                <w:i w:val="0"/>
                <w:iCs w:val="0"/>
                <w:sz w:val="22"/>
                <w:szCs w:val="22"/>
                <w:lang w:val="en-IN"/>
              </w:rPr>
              <w:t xml:space="preserve">new partner </w:t>
            </w:r>
            <w:r w:rsidRPr="7AC31E64" w:rsidR="0CD28E71">
              <w:rPr>
                <w:rFonts w:ascii="Aptos" w:hAnsi="Aptos" w:asciiTheme="minorAscii" w:hAnsiTheme="minorAscii"/>
                <w:b w:val="0"/>
                <w:bCs w:val="0"/>
                <w:i w:val="0"/>
                <w:iCs w:val="0"/>
                <w:sz w:val="22"/>
                <w:szCs w:val="22"/>
                <w:lang w:val="en-IN"/>
              </w:rPr>
              <w:t xml:space="preserve">to the </w:t>
            </w:r>
            <w:r w:rsidRPr="7AC31E64" w:rsidR="0CD28E71">
              <w:rPr>
                <w:rFonts w:ascii="Aptos" w:hAnsi="Aptos" w:asciiTheme="minorAscii" w:hAnsiTheme="minorAscii"/>
                <w:b w:val="0"/>
                <w:bCs w:val="0"/>
                <w:i w:val="0"/>
                <w:iCs w:val="0"/>
                <w:sz w:val="22"/>
                <w:szCs w:val="22"/>
                <w:lang w:val="en-IN"/>
              </w:rPr>
              <w:t>grou</w:t>
            </w:r>
            <w:r w:rsidRPr="7AC31E64" w:rsidR="1F5EE877">
              <w:rPr>
                <w:rFonts w:ascii="Aptos" w:hAnsi="Aptos" w:asciiTheme="minorAscii" w:hAnsiTheme="minorAscii"/>
                <w:b w:val="0"/>
                <w:bCs w:val="0"/>
                <w:i w:val="0"/>
                <w:iCs w:val="0"/>
                <w:sz w:val="22"/>
                <w:szCs w:val="22"/>
                <w:lang w:val="en-IN"/>
              </w:rPr>
              <w:t>p</w:t>
            </w:r>
            <w:r w:rsidRPr="7AC31E64" w:rsidR="0CD28E71">
              <w:rPr>
                <w:rFonts w:ascii="Aptos" w:hAnsi="Aptos" w:asciiTheme="minorAscii" w:hAnsiTheme="minorAscii"/>
                <w:b w:val="0"/>
                <w:bCs w:val="0"/>
                <w:i w:val="0"/>
                <w:iCs w:val="0"/>
                <w:sz w:val="22"/>
                <w:szCs w:val="22"/>
                <w:lang w:val="en-IN"/>
              </w:rPr>
              <w:t>.</w:t>
            </w:r>
          </w:p>
        </w:tc>
      </w:tr>
      <w:tr w:rsidRPr="00467170" w:rsidR="00467170" w:rsidTr="7AC31E64" w14:paraId="41139CA5" w14:textId="77777777">
        <w:tc>
          <w:tcPr>
            <w:tcW w:w="1800" w:type="dxa"/>
            <w:tcMar/>
            <w:hideMark/>
          </w:tcPr>
          <w:p w:rsidRPr="00467170" w:rsidR="00467170" w:rsidP="7AC31E64" w:rsidRDefault="00467170" w14:paraId="16684CC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3A57458A" w14:textId="08BC0746">
            <w:pPr>
              <w:pStyle w:val="BodyText"/>
              <w:rPr>
                <w:rFonts w:ascii="Aptos" w:hAnsi="Aptos" w:asciiTheme="minorAscii" w:hAnsiTheme="minorAscii"/>
                <w:b w:val="0"/>
                <w:bCs w:val="0"/>
                <w:i w:val="0"/>
                <w:iCs w:val="0"/>
                <w:sz w:val="22"/>
                <w:szCs w:val="22"/>
                <w:lang w:val="en-IN"/>
              </w:rPr>
            </w:pPr>
            <w:r w:rsidRPr="7AC31E64" w:rsidR="0E733939">
              <w:rPr>
                <w:rFonts w:ascii="Aptos" w:hAnsi="Aptos" w:asciiTheme="minorAscii" w:hAnsiTheme="minorAscii"/>
                <w:b w:val="0"/>
                <w:bCs w:val="0"/>
                <w:i w:val="0"/>
                <w:iCs w:val="0"/>
                <w:sz w:val="22"/>
                <w:szCs w:val="22"/>
                <w:lang w:val="en-IN"/>
              </w:rPr>
              <w:t xml:space="preserve">Admin removes a partner from the current </w:t>
            </w:r>
            <w:r w:rsidRPr="7AC31E64" w:rsidR="0E733939">
              <w:rPr>
                <w:rFonts w:ascii="Aptos" w:hAnsi="Aptos" w:asciiTheme="minorAscii" w:hAnsiTheme="minorAscii"/>
                <w:b w:val="0"/>
                <w:bCs w:val="0"/>
                <w:i w:val="0"/>
                <w:iCs w:val="0"/>
                <w:sz w:val="22"/>
                <w:szCs w:val="22"/>
                <w:lang w:val="en-IN"/>
              </w:rPr>
              <w:t xml:space="preserve">partner </w:t>
            </w:r>
            <w:r w:rsidRPr="7AC31E64" w:rsidR="0E733939">
              <w:rPr>
                <w:rFonts w:ascii="Aptos" w:hAnsi="Aptos" w:asciiTheme="minorAscii" w:hAnsiTheme="minorAscii"/>
                <w:b w:val="0"/>
                <w:bCs w:val="0"/>
                <w:i w:val="0"/>
                <w:iCs w:val="0"/>
                <w:sz w:val="22"/>
                <w:szCs w:val="22"/>
                <w:lang w:val="en-IN"/>
              </w:rPr>
              <w:t>list.</w:t>
            </w:r>
          </w:p>
        </w:tc>
      </w:tr>
      <w:tr w:rsidRPr="00467170" w:rsidR="00467170" w:rsidTr="7AC31E64" w14:paraId="4DE81A66" w14:textId="77777777">
        <w:tc>
          <w:tcPr>
            <w:tcW w:w="1800" w:type="dxa"/>
            <w:tcMar/>
            <w:hideMark/>
          </w:tcPr>
          <w:p w:rsidRPr="00467170" w:rsidR="00467170" w:rsidP="7AC31E64" w:rsidRDefault="00467170" w14:paraId="286D33C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0068C20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specific composition of partners within the group is updated.</w:t>
            </w:r>
          </w:p>
        </w:tc>
      </w:tr>
    </w:tbl>
    <w:p w:rsidRPr="00467170" w:rsidR="00467170" w:rsidP="7AC31E64" w:rsidRDefault="00467170" w14:paraId="5C499A10"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0EA84C5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UC-16: DELETE GROUP</w:t>
      </w:r>
    </w:p>
    <w:tbl>
      <w:tblPr>
        <w:tblStyle w:val="TableGrid"/>
        <w:tblW w:w="9360" w:type="dxa"/>
        <w:tblLook w:val="04A0" w:firstRow="1" w:lastRow="0" w:firstColumn="1" w:lastColumn="0" w:noHBand="0" w:noVBand="1"/>
      </w:tblPr>
      <w:tblGrid>
        <w:gridCol w:w="1800"/>
        <w:gridCol w:w="7560"/>
      </w:tblGrid>
      <w:tr w:rsidRPr="00467170" w:rsidR="00467170" w:rsidTr="7AC31E64" w14:paraId="5D05340C" w14:textId="77777777">
        <w:tc>
          <w:tcPr>
            <w:tcW w:w="1800" w:type="dxa"/>
            <w:tcMar/>
            <w:hideMark/>
          </w:tcPr>
          <w:p w:rsidRPr="00467170" w:rsidR="00467170" w:rsidP="7AC31E64" w:rsidRDefault="00467170" w14:paraId="6984F74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2D10151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B35C88A" w14:textId="77777777">
        <w:tc>
          <w:tcPr>
            <w:tcW w:w="1800" w:type="dxa"/>
            <w:tcMar/>
            <w:hideMark/>
          </w:tcPr>
          <w:p w:rsidRPr="00467170" w:rsidR="00467170" w:rsidP="7AC31E64" w:rsidRDefault="00467170" w14:paraId="2BAA886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483F9B4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UC-16</w:t>
            </w:r>
          </w:p>
        </w:tc>
      </w:tr>
      <w:tr w:rsidRPr="00467170" w:rsidR="00467170" w:rsidTr="7AC31E64" w14:paraId="1FCF1478" w14:textId="77777777">
        <w:tc>
          <w:tcPr>
            <w:tcW w:w="1800" w:type="dxa"/>
            <w:tcMar/>
            <w:hideMark/>
          </w:tcPr>
          <w:p w:rsidRPr="00467170" w:rsidR="00467170" w:rsidP="7AC31E64" w:rsidRDefault="00467170" w14:paraId="695B41B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6CF5767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Delete Group</w:t>
            </w:r>
          </w:p>
        </w:tc>
      </w:tr>
      <w:tr w:rsidRPr="00467170" w:rsidR="00467170" w:rsidTr="7AC31E64" w14:paraId="1578FF23" w14:textId="77777777">
        <w:tc>
          <w:tcPr>
            <w:tcW w:w="1800" w:type="dxa"/>
            <w:tcMar/>
            <w:hideMark/>
          </w:tcPr>
          <w:p w:rsidRPr="00467170" w:rsidR="00467170" w:rsidP="7AC31E64" w:rsidRDefault="00467170" w14:paraId="6650F3A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AA0CA2D" w14:textId="35CC4392">
            <w:pPr>
              <w:pStyle w:val="BodyText"/>
              <w:rPr>
                <w:rFonts w:ascii="Aptos" w:hAnsi="Aptos" w:asciiTheme="minorAscii" w:hAnsiTheme="minorAscii"/>
                <w:b w:val="0"/>
                <w:bCs w:val="0"/>
                <w:i w:val="0"/>
                <w:iCs w:val="0"/>
                <w:sz w:val="22"/>
                <w:szCs w:val="22"/>
                <w:lang w:val="en-IN"/>
              </w:rPr>
            </w:pPr>
            <w:r w:rsidRPr="7AC31E64" w:rsidR="1372B698">
              <w:rPr>
                <w:rFonts w:ascii="Aptos" w:hAnsi="Aptos" w:asciiTheme="minorAscii" w:hAnsiTheme="minorAscii"/>
                <w:b w:val="0"/>
                <w:bCs w:val="0"/>
                <w:i w:val="0"/>
                <w:iCs w:val="0"/>
                <w:sz w:val="22"/>
                <w:szCs w:val="22"/>
                <w:lang w:val="en-IN"/>
              </w:rPr>
              <w:t>Admin d</w:t>
            </w:r>
            <w:r w:rsidRPr="7AC31E64" w:rsidR="0CD28E71">
              <w:rPr>
                <w:rFonts w:ascii="Aptos" w:hAnsi="Aptos" w:asciiTheme="minorAscii" w:hAnsiTheme="minorAscii"/>
                <w:b w:val="0"/>
                <w:bCs w:val="0"/>
                <w:i w:val="0"/>
                <w:iCs w:val="0"/>
                <w:sz w:val="22"/>
                <w:szCs w:val="22"/>
                <w:lang w:val="en-IN"/>
              </w:rPr>
              <w:t>eletes a group from the syste</w:t>
            </w:r>
            <w:r w:rsidRPr="7AC31E64" w:rsidR="78879302">
              <w:rPr>
                <w:rFonts w:ascii="Aptos" w:hAnsi="Aptos" w:asciiTheme="minorAscii" w:hAnsiTheme="minorAscii"/>
                <w:b w:val="0"/>
                <w:bCs w:val="0"/>
                <w:i w:val="0"/>
                <w:iCs w:val="0"/>
                <w:sz w:val="22"/>
                <w:szCs w:val="22"/>
                <w:lang w:val="en-IN"/>
              </w:rPr>
              <w:t>m.</w:t>
            </w:r>
          </w:p>
        </w:tc>
      </w:tr>
      <w:tr w:rsidRPr="00467170" w:rsidR="00467170" w:rsidTr="7AC31E64" w14:paraId="143C4BEC" w14:textId="77777777">
        <w:tc>
          <w:tcPr>
            <w:tcW w:w="1800" w:type="dxa"/>
            <w:tcMar/>
            <w:hideMark/>
          </w:tcPr>
          <w:p w:rsidRPr="00467170" w:rsidR="00467170" w:rsidP="7AC31E64" w:rsidRDefault="00467170" w14:paraId="5DE08C9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0A7DB95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06340122" w14:textId="77777777">
        <w:tc>
          <w:tcPr>
            <w:tcW w:w="1800" w:type="dxa"/>
            <w:tcMar/>
            <w:hideMark/>
          </w:tcPr>
          <w:p w:rsidRPr="00467170" w:rsidR="00467170" w:rsidP="7AC31E64" w:rsidRDefault="00467170" w14:paraId="6839663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7D14134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group exists.</w:t>
            </w:r>
          </w:p>
        </w:tc>
      </w:tr>
      <w:tr w:rsidRPr="00467170" w:rsidR="00467170" w:rsidTr="7AC31E64" w14:paraId="059FF1EF" w14:textId="77777777">
        <w:tc>
          <w:tcPr>
            <w:tcW w:w="1800" w:type="dxa"/>
            <w:tcMar/>
            <w:hideMark/>
          </w:tcPr>
          <w:p w:rsidRPr="00467170" w:rsidR="00467170" w:rsidP="7AC31E64" w:rsidRDefault="00467170" w14:paraId="141C185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14DEBB2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group and clicks "Delete".</w:t>
            </w:r>
          </w:p>
          <w:p w:rsidRPr="00467170" w:rsidR="00467170" w:rsidP="7AC31E64" w:rsidRDefault="00467170" w14:paraId="3FBE1F62" w14:textId="30B9172F">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checks if the group is currently referenced in</w:t>
            </w:r>
            <w:r w:rsidRPr="7AC31E64" w:rsidR="56400032">
              <w:rPr>
                <w:rFonts w:ascii="Aptos" w:hAnsi="Aptos" w:asciiTheme="minorAscii" w:hAnsiTheme="minorAscii"/>
                <w:b w:val="0"/>
                <w:bCs w:val="0"/>
                <w:i w:val="0"/>
                <w:iCs w:val="0"/>
                <w:sz w:val="22"/>
                <w:szCs w:val="22"/>
                <w:lang w:val="en-IN"/>
              </w:rPr>
              <w:t xml:space="preserve"> any</w:t>
            </w:r>
            <w:r w:rsidRPr="7AC31E64" w:rsidR="0CD28E71">
              <w:rPr>
                <w:rFonts w:ascii="Aptos" w:hAnsi="Aptos" w:asciiTheme="minorAscii" w:hAnsiTheme="minorAscii"/>
                <w:b w:val="0"/>
                <w:bCs w:val="0"/>
                <w:i w:val="0"/>
                <w:iCs w:val="0"/>
                <w:sz w:val="22"/>
                <w:szCs w:val="22"/>
                <w:lang w:val="en-IN"/>
              </w:rPr>
              <w:t xml:space="preserve"> </w:t>
            </w:r>
            <w:r w:rsidRPr="7AC31E64" w:rsidR="0CD28E71">
              <w:rPr>
                <w:rFonts w:ascii="Aptos" w:hAnsi="Aptos" w:asciiTheme="minorAscii" w:hAnsiTheme="minorAscii"/>
                <w:b w:val="0"/>
                <w:bCs w:val="0"/>
                <w:i w:val="0"/>
                <w:iCs w:val="0"/>
                <w:sz w:val="22"/>
                <w:szCs w:val="22"/>
                <w:lang w:val="en-IN"/>
              </w:rPr>
              <w:t>recurring</w:t>
            </w:r>
            <w:r w:rsidRPr="7AC31E64" w:rsidR="66508D7C">
              <w:rPr>
                <w:rFonts w:ascii="Aptos" w:hAnsi="Aptos" w:asciiTheme="minorAscii" w:hAnsiTheme="minorAscii"/>
                <w:b w:val="0"/>
                <w:bCs w:val="0"/>
                <w:i w:val="0"/>
                <w:iCs w:val="0"/>
                <w:sz w:val="22"/>
                <w:szCs w:val="22"/>
                <w:lang w:val="en-IN"/>
              </w:rPr>
              <w:t xml:space="preserve"> </w:t>
            </w:r>
            <w:r w:rsidRPr="7AC31E64" w:rsidR="0CD28E71">
              <w:rPr>
                <w:rFonts w:ascii="Aptos" w:hAnsi="Aptos" w:asciiTheme="minorAscii" w:hAnsiTheme="minorAscii"/>
                <w:b w:val="0"/>
                <w:bCs w:val="0"/>
                <w:i w:val="0"/>
                <w:iCs w:val="0"/>
                <w:sz w:val="22"/>
                <w:szCs w:val="22"/>
                <w:lang w:val="en-IN"/>
              </w:rPr>
              <w:t>appo</w:t>
            </w:r>
            <w:r w:rsidRPr="7AC31E64" w:rsidR="0CD28E71">
              <w:rPr>
                <w:rFonts w:ascii="Aptos" w:hAnsi="Aptos" w:asciiTheme="minorAscii" w:hAnsiTheme="minorAscii"/>
                <w:b w:val="0"/>
                <w:bCs w:val="0"/>
                <w:i w:val="0"/>
                <w:iCs w:val="0"/>
                <w:sz w:val="22"/>
                <w:szCs w:val="22"/>
                <w:lang w:val="en-IN"/>
              </w:rPr>
              <w:t>intments</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1205DA9A" w14:textId="3391E9D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Finding no references, the system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the group record.</w:t>
            </w:r>
          </w:p>
        </w:tc>
      </w:tr>
      <w:tr w:rsidRPr="00467170" w:rsidR="00467170" w:rsidTr="7AC31E64" w14:paraId="475E266F" w14:textId="77777777">
        <w:tc>
          <w:tcPr>
            <w:tcW w:w="1800" w:type="dxa"/>
            <w:tcMar/>
            <w:hideMark/>
          </w:tcPr>
          <w:p w:rsidRPr="00467170" w:rsidR="00467170" w:rsidP="7AC31E64" w:rsidRDefault="00467170" w14:paraId="641102D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7BA6C19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Deletion Blocked: If the group is referenced in recurring appointments, the system prevents the deletion and displays an error message.</w:t>
            </w:r>
          </w:p>
        </w:tc>
      </w:tr>
      <w:tr w:rsidRPr="00467170" w:rsidR="00467170" w:rsidTr="7AC31E64" w14:paraId="441B1459" w14:textId="77777777">
        <w:tc>
          <w:tcPr>
            <w:tcW w:w="1800" w:type="dxa"/>
            <w:tcMar/>
            <w:hideMark/>
          </w:tcPr>
          <w:p w:rsidRPr="00467170" w:rsidR="00467170" w:rsidP="7AC31E64" w:rsidRDefault="00467170" w14:paraId="01F542F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39170B5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group and its partner associations are completely removed from the database.</w:t>
            </w:r>
          </w:p>
        </w:tc>
      </w:tr>
    </w:tbl>
    <w:p w:rsidRPr="00467170" w:rsidR="00467170" w:rsidP="7AC31E64" w:rsidRDefault="00467170" w14:paraId="3BCE75DC" w14:textId="0C6E066D">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7A8C5B4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UC-17: CREATE APPOINTMENT</w:t>
      </w:r>
    </w:p>
    <w:tbl>
      <w:tblPr>
        <w:tblStyle w:val="TableGrid"/>
        <w:tblW w:w="9360" w:type="dxa"/>
        <w:tblLook w:val="04A0" w:firstRow="1" w:lastRow="0" w:firstColumn="1" w:lastColumn="0" w:noHBand="0" w:noVBand="1"/>
      </w:tblPr>
      <w:tblGrid>
        <w:gridCol w:w="1800"/>
        <w:gridCol w:w="7560"/>
      </w:tblGrid>
      <w:tr w:rsidRPr="00467170" w:rsidR="00467170" w:rsidTr="7AC31E64" w14:paraId="2E47E89A" w14:textId="77777777">
        <w:tc>
          <w:tcPr>
            <w:tcW w:w="1800" w:type="dxa"/>
            <w:tcMar/>
            <w:hideMark/>
          </w:tcPr>
          <w:p w:rsidRPr="00467170" w:rsidR="00467170" w:rsidP="7AC31E64" w:rsidRDefault="00467170" w14:paraId="759785C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50F3A68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5C9E6F19" w14:textId="77777777">
        <w:tc>
          <w:tcPr>
            <w:tcW w:w="1800" w:type="dxa"/>
            <w:tcMar/>
            <w:hideMark/>
          </w:tcPr>
          <w:p w:rsidRPr="00467170" w:rsidR="00467170" w:rsidP="7AC31E64" w:rsidRDefault="00467170" w14:paraId="17B31CD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4D65FCC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UC-17</w:t>
            </w:r>
          </w:p>
        </w:tc>
      </w:tr>
      <w:tr w:rsidRPr="00467170" w:rsidR="00467170" w:rsidTr="7AC31E64" w14:paraId="545D543E" w14:textId="77777777">
        <w:tc>
          <w:tcPr>
            <w:tcW w:w="1800" w:type="dxa"/>
            <w:tcMar/>
            <w:hideMark/>
          </w:tcPr>
          <w:p w:rsidRPr="00467170" w:rsidR="00467170" w:rsidP="7AC31E64" w:rsidRDefault="00467170" w14:paraId="4518FD0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6AAEF0E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Create Appointment</w:t>
            </w:r>
          </w:p>
        </w:tc>
      </w:tr>
      <w:tr w:rsidRPr="00467170" w:rsidR="00467170" w:rsidTr="7AC31E64" w14:paraId="642B4528" w14:textId="77777777">
        <w:tc>
          <w:tcPr>
            <w:tcW w:w="1800" w:type="dxa"/>
            <w:tcMar/>
            <w:hideMark/>
          </w:tcPr>
          <w:p w:rsidRPr="00467170" w:rsidR="00467170" w:rsidP="7AC31E64" w:rsidRDefault="00467170" w14:paraId="1B75A57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B58AE81" w14:textId="03130A51">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schedule</w:t>
            </w:r>
            <w:r w:rsidRPr="7AC31E64" w:rsidR="2BE9BDA2">
              <w:rPr>
                <w:rFonts w:ascii="Aptos" w:hAnsi="Aptos" w:asciiTheme="minorAscii" w:hAnsiTheme="minorAscii"/>
                <w:b w:val="0"/>
                <w:bCs w:val="0"/>
                <w:i w:val="0"/>
                <w:iCs w:val="0"/>
                <w:sz w:val="22"/>
                <w:szCs w:val="22"/>
                <w:lang w:val="en-IN"/>
              </w:rPr>
              <w:t>s</w:t>
            </w:r>
            <w:r w:rsidRPr="7AC31E64" w:rsidR="0CD28E71">
              <w:rPr>
                <w:rFonts w:ascii="Aptos" w:hAnsi="Aptos" w:asciiTheme="minorAscii" w:hAnsiTheme="minorAscii"/>
                <w:b w:val="0"/>
                <w:bCs w:val="0"/>
                <w:i w:val="0"/>
                <w:iCs w:val="0"/>
                <w:sz w:val="22"/>
                <w:szCs w:val="22"/>
                <w:lang w:val="en-IN"/>
              </w:rPr>
              <w:t xml:space="preserve"> a single</w:t>
            </w:r>
            <w:r w:rsidRPr="7AC31E64" w:rsidR="6A103F21">
              <w:rPr>
                <w:rFonts w:ascii="Aptos" w:hAnsi="Aptos" w:asciiTheme="minorAscii" w:hAnsiTheme="minorAscii"/>
                <w:b w:val="0"/>
                <w:bCs w:val="0"/>
                <w:i w:val="0"/>
                <w:iCs w:val="0"/>
                <w:sz w:val="22"/>
                <w:szCs w:val="22"/>
                <w:lang w:val="en-IN"/>
              </w:rPr>
              <w:t xml:space="preserve"> pending</w:t>
            </w:r>
            <w:r w:rsidRPr="7AC31E64" w:rsidR="0CD28E71">
              <w:rPr>
                <w:rFonts w:ascii="Aptos" w:hAnsi="Aptos" w:asciiTheme="minorAscii" w:hAnsiTheme="minorAscii"/>
                <w:b w:val="0"/>
                <w:bCs w:val="0"/>
                <w:i w:val="0"/>
                <w:iCs w:val="0"/>
                <w:sz w:val="22"/>
                <w:szCs w:val="22"/>
                <w:lang w:val="en-IN"/>
              </w:rPr>
              <w:t xml:space="preserve"> meeting</w:t>
            </w:r>
            <w:r w:rsidRPr="7AC31E64" w:rsidR="64B9113B">
              <w:rPr>
                <w:rFonts w:ascii="Aptos" w:hAnsi="Aptos" w:asciiTheme="minorAscii" w:hAnsiTheme="minorAscii"/>
                <w:b w:val="0"/>
                <w:bCs w:val="0"/>
                <w:i w:val="0"/>
                <w:iCs w:val="0"/>
                <w:sz w:val="22"/>
                <w:szCs w:val="22"/>
                <w:lang w:val="en-IN"/>
              </w:rPr>
              <w:t>.</w:t>
            </w:r>
          </w:p>
        </w:tc>
      </w:tr>
      <w:tr w:rsidRPr="00467170" w:rsidR="00467170" w:rsidTr="7AC31E64" w14:paraId="358EEDC1" w14:textId="77777777">
        <w:tc>
          <w:tcPr>
            <w:tcW w:w="1800" w:type="dxa"/>
            <w:tcMar/>
            <w:hideMark/>
          </w:tcPr>
          <w:p w:rsidRPr="00467170" w:rsidR="00467170" w:rsidP="7AC31E64" w:rsidRDefault="00467170" w14:paraId="6B08F58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1BF5E3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0E461CCD" w14:textId="77777777">
        <w:tc>
          <w:tcPr>
            <w:tcW w:w="1800" w:type="dxa"/>
            <w:tcMar/>
            <w:hideMark/>
          </w:tcPr>
          <w:p w:rsidRPr="00467170" w:rsidR="00467170" w:rsidP="7AC31E64" w:rsidRDefault="00467170" w14:paraId="4743C34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0DA8580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valid Partners or Groups exist in the system.</w:t>
            </w:r>
          </w:p>
        </w:tc>
      </w:tr>
      <w:tr w:rsidRPr="00467170" w:rsidR="00467170" w:rsidTr="7AC31E64" w14:paraId="7BEDFE7F" w14:textId="77777777">
        <w:tc>
          <w:tcPr>
            <w:tcW w:w="1800" w:type="dxa"/>
            <w:tcMar/>
            <w:hideMark/>
          </w:tcPr>
          <w:p w:rsidRPr="00467170" w:rsidR="00467170" w:rsidP="7AC31E64" w:rsidRDefault="00467170" w14:paraId="32CB9B8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481B10B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Calendar or Appointments section.</w:t>
            </w:r>
          </w:p>
          <w:p w:rsidRPr="00467170" w:rsidR="00467170" w:rsidP="7AC31E64" w:rsidRDefault="00467170" w14:paraId="515E1C6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Admin selects "Create Appointment".</w:t>
            </w:r>
          </w:p>
          <w:p w:rsidRPr="00467170" w:rsidR="00467170" w:rsidP="7AC31E64" w:rsidRDefault="00467170" w14:paraId="2275151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enters the Date, Start Time, End Time, Appointment Type, and optionally selects an Investee.</w:t>
            </w:r>
          </w:p>
          <w:p w:rsidRPr="00467170" w:rsidR="00467170" w:rsidP="7AC31E64" w:rsidRDefault="00467170" w14:paraId="00B682C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optionally selects a Group.</w:t>
            </w:r>
          </w:p>
          <w:p w:rsidRPr="00467170" w:rsidR="00467170" w:rsidP="7AC31E64" w:rsidRDefault="00467170" w14:paraId="74C4A07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5. System </w:t>
            </w:r>
            <w:r w:rsidRPr="7AC31E64" w:rsidR="0CD28E71">
              <w:rPr>
                <w:rFonts w:ascii="Aptos" w:hAnsi="Aptos" w:asciiTheme="minorAscii" w:hAnsiTheme="minorAscii"/>
                <w:b w:val="0"/>
                <w:bCs w:val="0"/>
                <w:i w:val="0"/>
                <w:iCs w:val="0"/>
                <w:sz w:val="22"/>
                <w:szCs w:val="22"/>
                <w:lang w:val="en-IN"/>
              </w:rPr>
              <w:t>immediately</w:t>
            </w:r>
            <w:r w:rsidRPr="7AC31E64" w:rsidR="0CD28E71">
              <w:rPr>
                <w:rFonts w:ascii="Aptos" w:hAnsi="Aptos" w:asciiTheme="minorAscii" w:hAnsiTheme="minorAscii"/>
                <w:b w:val="0"/>
                <w:bCs w:val="0"/>
                <w:i w:val="0"/>
                <w:iCs w:val="0"/>
                <w:sz w:val="22"/>
                <w:szCs w:val="22"/>
                <w:lang w:val="en-IN"/>
              </w:rPr>
              <w:t xml:space="preserve"> retrieves the actively valid partners for that group </w:t>
            </w:r>
            <w:r w:rsidRPr="7AC31E64" w:rsidR="0CD28E71">
              <w:rPr>
                <w:rFonts w:ascii="Aptos" w:hAnsi="Aptos" w:asciiTheme="minorAscii" w:hAnsiTheme="minorAscii"/>
                <w:b w:val="0"/>
                <w:bCs w:val="0"/>
                <w:i w:val="0"/>
                <w:iCs w:val="0"/>
                <w:sz w:val="22"/>
                <w:szCs w:val="22"/>
                <w:lang w:val="en-IN"/>
              </w:rPr>
              <w:t>and auto-populates them as attendees (Snapshot logic).</w:t>
            </w:r>
          </w:p>
          <w:p w:rsidRPr="00467170" w:rsidR="00467170" w:rsidP="7AC31E64" w:rsidRDefault="00467170" w14:paraId="364D566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6. Admin confirms the details and saves the appointment.</w:t>
            </w:r>
          </w:p>
          <w:p w:rsidRPr="00467170" w:rsidR="00467170" w:rsidP="7AC31E64" w:rsidRDefault="00467170" w14:paraId="4FF81943" w14:textId="2B1D37BF">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7. System saves the record</w:t>
            </w:r>
            <w:r w:rsidRPr="7AC31E64" w:rsidR="29C9740B">
              <w:rPr>
                <w:rFonts w:ascii="Aptos" w:hAnsi="Aptos" w:asciiTheme="minorAscii" w:hAnsiTheme="minorAscii"/>
                <w:b w:val="0"/>
                <w:bCs w:val="0"/>
                <w:i w:val="0"/>
                <w:iCs w:val="0"/>
                <w:sz w:val="22"/>
                <w:szCs w:val="22"/>
                <w:lang w:val="en-IN"/>
              </w:rPr>
              <w:t>.</w:t>
            </w:r>
          </w:p>
        </w:tc>
      </w:tr>
      <w:tr w:rsidRPr="00467170" w:rsidR="00467170" w:rsidTr="7AC31E64" w14:paraId="1F9627D8" w14:textId="77777777">
        <w:tc>
          <w:tcPr>
            <w:tcW w:w="1800" w:type="dxa"/>
            <w:tcMar/>
            <w:hideMark/>
          </w:tcPr>
          <w:p w:rsidRPr="00467170" w:rsidR="00467170" w:rsidP="7AC31E64" w:rsidRDefault="00467170" w14:paraId="7449423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397D864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Invalid Time Range: If the Start Time is after the End Time, the system validation rejects the input and displays an error.</w:t>
            </w:r>
          </w:p>
        </w:tc>
      </w:tr>
      <w:tr w:rsidRPr="00467170" w:rsidR="00467170" w:rsidTr="7AC31E64" w14:paraId="6A1A3046" w14:textId="77777777">
        <w:tc>
          <w:tcPr>
            <w:tcW w:w="1800" w:type="dxa"/>
            <w:tcMar/>
            <w:hideMark/>
          </w:tcPr>
          <w:p w:rsidRPr="00467170" w:rsidR="00467170" w:rsidP="7AC31E64" w:rsidRDefault="00467170" w14:paraId="5E83443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6CDCB50A" w14:textId="11B62E71">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Appointment is successfully created and appears on the schedule</w:t>
            </w:r>
            <w:r w:rsidRPr="7AC31E64" w:rsidR="073894B7">
              <w:rPr>
                <w:rFonts w:ascii="Aptos" w:hAnsi="Aptos" w:asciiTheme="minorAscii" w:hAnsiTheme="minorAscii"/>
                <w:b w:val="0"/>
                <w:bCs w:val="0"/>
                <w:i w:val="0"/>
                <w:iCs w:val="0"/>
                <w:sz w:val="22"/>
                <w:szCs w:val="22"/>
                <w:lang w:val="en-IN"/>
              </w:rPr>
              <w:t>.</w:t>
            </w:r>
          </w:p>
        </w:tc>
      </w:tr>
    </w:tbl>
    <w:p w:rsidRPr="00467170" w:rsidR="00467170" w:rsidP="7AC31E64" w:rsidRDefault="00467170" w14:paraId="09BAE026"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6135C8C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UC-18: VIEW APPOINTMENTS</w:t>
      </w:r>
    </w:p>
    <w:tbl>
      <w:tblPr>
        <w:tblStyle w:val="TableGrid"/>
        <w:tblW w:w="9360" w:type="dxa"/>
        <w:tblLook w:val="04A0" w:firstRow="1" w:lastRow="0" w:firstColumn="1" w:lastColumn="0" w:noHBand="0" w:noVBand="1"/>
      </w:tblPr>
      <w:tblGrid>
        <w:gridCol w:w="1800"/>
        <w:gridCol w:w="7560"/>
      </w:tblGrid>
      <w:tr w:rsidRPr="00467170" w:rsidR="00467170" w:rsidTr="7AC31E64" w14:paraId="53B50F89" w14:textId="77777777">
        <w:tc>
          <w:tcPr>
            <w:tcW w:w="1800" w:type="dxa"/>
            <w:tcMar/>
            <w:hideMark/>
          </w:tcPr>
          <w:p w:rsidRPr="00467170" w:rsidR="00467170" w:rsidP="7AC31E64" w:rsidRDefault="00467170" w14:paraId="676546B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3580B4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51951389" w14:textId="77777777">
        <w:tc>
          <w:tcPr>
            <w:tcW w:w="1800" w:type="dxa"/>
            <w:tcMar/>
            <w:hideMark/>
          </w:tcPr>
          <w:p w:rsidRPr="00467170" w:rsidR="00467170" w:rsidP="7AC31E64" w:rsidRDefault="00467170" w14:paraId="6421E0D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02BAC14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UC-18</w:t>
            </w:r>
          </w:p>
        </w:tc>
      </w:tr>
      <w:tr w:rsidRPr="00467170" w:rsidR="00467170" w:rsidTr="7AC31E64" w14:paraId="23676B7A" w14:textId="77777777">
        <w:tc>
          <w:tcPr>
            <w:tcW w:w="1800" w:type="dxa"/>
            <w:tcMar/>
            <w:hideMark/>
          </w:tcPr>
          <w:p w:rsidRPr="00467170" w:rsidR="00467170" w:rsidP="7AC31E64" w:rsidRDefault="00467170" w14:paraId="5F1B53B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3666DE3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Appointments</w:t>
            </w:r>
          </w:p>
        </w:tc>
      </w:tr>
      <w:tr w:rsidRPr="00467170" w:rsidR="00467170" w:rsidTr="7AC31E64" w14:paraId="36F9B1DD" w14:textId="77777777">
        <w:tc>
          <w:tcPr>
            <w:tcW w:w="1800" w:type="dxa"/>
            <w:tcMar/>
            <w:hideMark/>
          </w:tcPr>
          <w:p w:rsidRPr="00467170" w:rsidR="00467170" w:rsidP="7AC31E64" w:rsidRDefault="00467170" w14:paraId="5192E11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AD20AEC" w14:textId="73B1901E">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Lists scheduled appointments with the ability to filter by date range, status.</w:t>
            </w:r>
          </w:p>
        </w:tc>
      </w:tr>
      <w:tr w:rsidRPr="00467170" w:rsidR="00467170" w:rsidTr="7AC31E64" w14:paraId="7F344800" w14:textId="77777777">
        <w:tc>
          <w:tcPr>
            <w:tcW w:w="1800" w:type="dxa"/>
            <w:tcMar/>
            <w:hideMark/>
          </w:tcPr>
          <w:p w:rsidRPr="00467170" w:rsidR="00467170" w:rsidP="7AC31E64" w:rsidRDefault="00467170" w14:paraId="2429329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B87AE3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676CC59B" w14:textId="77777777">
        <w:tc>
          <w:tcPr>
            <w:tcW w:w="1800" w:type="dxa"/>
            <w:tcMar/>
            <w:hideMark/>
          </w:tcPr>
          <w:p w:rsidRPr="00467170" w:rsidR="00467170" w:rsidP="7AC31E64" w:rsidRDefault="00467170" w14:paraId="13BB332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0FA5D1C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71563938" w14:textId="77777777">
        <w:tc>
          <w:tcPr>
            <w:tcW w:w="1800" w:type="dxa"/>
            <w:tcMar/>
            <w:hideMark/>
          </w:tcPr>
          <w:p w:rsidRPr="00467170" w:rsidR="00467170" w:rsidP="7AC31E64" w:rsidRDefault="00467170" w14:paraId="52E5CC1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54D4313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Appointments/Calendar view.</w:t>
            </w:r>
          </w:p>
          <w:p w:rsidRPr="00467170" w:rsidR="00467170" w:rsidP="7AC31E64" w:rsidRDefault="00467170" w14:paraId="6B715CD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displays appointments.</w:t>
            </w:r>
          </w:p>
          <w:p w:rsidRPr="00467170" w:rsidR="00467170" w:rsidP="7AC31E64" w:rsidRDefault="00467170" w14:paraId="77040EC7" w14:textId="5336C49C">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applies filters (e.g., Date Range, PENDING vs COMPLETED status</w:t>
            </w:r>
            <w:r w:rsidRPr="7AC31E64" w:rsidR="30200C4C">
              <w:rPr>
                <w:rFonts w:ascii="Aptos" w:hAnsi="Aptos" w:asciiTheme="minorAscii" w:hAnsiTheme="minorAscii"/>
                <w:b w:val="0"/>
                <w:bCs w:val="0"/>
                <w:i w:val="0"/>
                <w:iCs w:val="0"/>
                <w:sz w:val="22"/>
                <w:szCs w:val="22"/>
                <w:lang w:val="en-IN"/>
              </w:rPr>
              <w:t>)</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71B7E49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clicks on a specific appointment.</w:t>
            </w:r>
          </w:p>
          <w:p w:rsidRPr="00467170" w:rsidR="00467170" w:rsidP="7AC31E64" w:rsidRDefault="00467170" w14:paraId="36C9A89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5. System retrieves and displays the appointment details, including the list of partners and their attendance status.</w:t>
            </w:r>
          </w:p>
        </w:tc>
      </w:tr>
      <w:tr w:rsidRPr="00467170" w:rsidR="00467170" w:rsidTr="7AC31E64" w14:paraId="4DDAC6C2" w14:textId="77777777">
        <w:tc>
          <w:tcPr>
            <w:tcW w:w="1800" w:type="dxa"/>
            <w:tcMar/>
            <w:hideMark/>
          </w:tcPr>
          <w:p w:rsidRPr="00467170" w:rsidR="00467170" w:rsidP="7AC31E64" w:rsidRDefault="00467170" w14:paraId="13DDFD4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464B327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No appointments found: System displays a "No appointments scheduled" message for the selected filters.</w:t>
            </w:r>
          </w:p>
        </w:tc>
      </w:tr>
      <w:tr w:rsidRPr="00467170" w:rsidR="00467170" w:rsidTr="7AC31E64" w14:paraId="348D92A0" w14:textId="77777777">
        <w:tc>
          <w:tcPr>
            <w:tcW w:w="1800" w:type="dxa"/>
            <w:tcMar/>
            <w:hideMark/>
          </w:tcPr>
          <w:p w:rsidRPr="00467170" w:rsidR="00467170" w:rsidP="7AC31E64" w:rsidRDefault="00467170" w14:paraId="5D07D2A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1029F44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successfully views the desired appointments and their details.</w:t>
            </w:r>
          </w:p>
        </w:tc>
      </w:tr>
    </w:tbl>
    <w:p w:rsidRPr="00467170" w:rsidR="00467170" w:rsidP="7AC31E64" w:rsidRDefault="00467170" w14:paraId="363ED280"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231E523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UC-19: UPDATE APPOINTMENT DETAILS</w:t>
      </w:r>
    </w:p>
    <w:tbl>
      <w:tblPr>
        <w:tblStyle w:val="TableGrid"/>
        <w:tblW w:w="9360" w:type="dxa"/>
        <w:tblLook w:val="04A0" w:firstRow="1" w:lastRow="0" w:firstColumn="1" w:lastColumn="0" w:noHBand="0" w:noVBand="1"/>
      </w:tblPr>
      <w:tblGrid>
        <w:gridCol w:w="1800"/>
        <w:gridCol w:w="7560"/>
      </w:tblGrid>
      <w:tr w:rsidRPr="00467170" w:rsidR="00467170" w:rsidTr="7AC31E64" w14:paraId="21352EE5" w14:textId="77777777">
        <w:tc>
          <w:tcPr>
            <w:tcW w:w="1800" w:type="dxa"/>
            <w:tcMar/>
            <w:hideMark/>
          </w:tcPr>
          <w:p w:rsidRPr="00467170" w:rsidR="00467170" w:rsidP="7AC31E64" w:rsidRDefault="00467170" w14:paraId="5D43E58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10C99A6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61B9426E" w14:textId="77777777">
        <w:tc>
          <w:tcPr>
            <w:tcW w:w="1800" w:type="dxa"/>
            <w:tcMar/>
            <w:hideMark/>
          </w:tcPr>
          <w:p w:rsidRPr="00467170" w:rsidR="00467170" w:rsidP="7AC31E64" w:rsidRDefault="00467170" w14:paraId="1054D9F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223B8DB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UC-19</w:t>
            </w:r>
          </w:p>
        </w:tc>
      </w:tr>
      <w:tr w:rsidRPr="00467170" w:rsidR="00467170" w:rsidTr="7AC31E64" w14:paraId="37159835" w14:textId="77777777">
        <w:tc>
          <w:tcPr>
            <w:tcW w:w="1800" w:type="dxa"/>
            <w:tcMar/>
            <w:hideMark/>
          </w:tcPr>
          <w:p w:rsidRPr="00467170" w:rsidR="00467170" w:rsidP="7AC31E64" w:rsidRDefault="00467170" w14:paraId="1B366DB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121B298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Update Appointment Details</w:t>
            </w:r>
          </w:p>
        </w:tc>
      </w:tr>
      <w:tr w:rsidRPr="00467170" w:rsidR="00467170" w:rsidTr="7AC31E64" w14:paraId="12F6A976" w14:textId="77777777">
        <w:tc>
          <w:tcPr>
            <w:tcW w:w="1800" w:type="dxa"/>
            <w:tcMar/>
            <w:hideMark/>
          </w:tcPr>
          <w:p w:rsidRPr="00467170" w:rsidR="00467170" w:rsidP="7AC31E64" w:rsidRDefault="00467170" w14:paraId="527CF38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1E969C4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Allows the Admin to </w:t>
            </w:r>
            <w:r w:rsidRPr="7AC31E64" w:rsidR="0CD28E71">
              <w:rPr>
                <w:rFonts w:ascii="Aptos" w:hAnsi="Aptos" w:asciiTheme="minorAscii" w:hAnsiTheme="minorAscii"/>
                <w:b w:val="0"/>
                <w:bCs w:val="0"/>
                <w:i w:val="0"/>
                <w:iCs w:val="0"/>
                <w:sz w:val="22"/>
                <w:szCs w:val="22"/>
                <w:lang w:val="en-IN"/>
              </w:rPr>
              <w:t>modify</w:t>
            </w:r>
            <w:r w:rsidRPr="7AC31E64" w:rsidR="0CD28E71">
              <w:rPr>
                <w:rFonts w:ascii="Aptos" w:hAnsi="Aptos" w:asciiTheme="minorAscii" w:hAnsiTheme="minorAscii"/>
                <w:b w:val="0"/>
                <w:bCs w:val="0"/>
                <w:i w:val="0"/>
                <w:iCs w:val="0"/>
                <w:sz w:val="22"/>
                <w:szCs w:val="22"/>
                <w:lang w:val="en-IN"/>
              </w:rPr>
              <w:t xml:space="preserve"> the metadata of an existing appointment, such as its time, date, type, or associated investee.</w:t>
            </w:r>
          </w:p>
        </w:tc>
      </w:tr>
      <w:tr w:rsidRPr="00467170" w:rsidR="00467170" w:rsidTr="7AC31E64" w14:paraId="689715AE" w14:textId="77777777">
        <w:tc>
          <w:tcPr>
            <w:tcW w:w="1800" w:type="dxa"/>
            <w:tcMar/>
            <w:hideMark/>
          </w:tcPr>
          <w:p w:rsidRPr="00467170" w:rsidR="00467170" w:rsidP="7AC31E64" w:rsidRDefault="00467170" w14:paraId="1BCFE0E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10F3808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79234091" w14:textId="77777777">
        <w:tc>
          <w:tcPr>
            <w:tcW w:w="1800" w:type="dxa"/>
            <w:tcMar/>
            <w:hideMark/>
          </w:tcPr>
          <w:p w:rsidRPr="00467170" w:rsidR="00467170" w:rsidP="7AC31E64" w:rsidRDefault="00467170" w14:paraId="0727B57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1969565F" w14:textId="70D806E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appointment exists</w:t>
            </w:r>
            <w:r w:rsidRPr="7AC31E64" w:rsidR="2120CAA9">
              <w:rPr>
                <w:rFonts w:ascii="Aptos" w:hAnsi="Aptos" w:asciiTheme="minorAscii" w:hAnsiTheme="minorAscii"/>
                <w:b w:val="0"/>
                <w:bCs w:val="0"/>
                <w:i w:val="0"/>
                <w:iCs w:val="0"/>
                <w:sz w:val="22"/>
                <w:szCs w:val="22"/>
                <w:lang w:val="en-IN"/>
              </w:rPr>
              <w:t>.</w:t>
            </w:r>
          </w:p>
        </w:tc>
      </w:tr>
      <w:tr w:rsidRPr="00467170" w:rsidR="00467170" w:rsidTr="7AC31E64" w14:paraId="6194D22A" w14:textId="77777777">
        <w:tc>
          <w:tcPr>
            <w:tcW w:w="1800" w:type="dxa"/>
            <w:tcMar/>
            <w:hideMark/>
          </w:tcPr>
          <w:p w:rsidRPr="00467170" w:rsidR="00467170" w:rsidP="7AC31E64" w:rsidRDefault="00467170" w14:paraId="5870F48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0061068F" w14:textId="36478F40">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1. Admin selects </w:t>
            </w:r>
            <w:r w:rsidRPr="7AC31E64" w:rsidR="6D4B2CA1">
              <w:rPr>
                <w:rFonts w:ascii="Aptos" w:hAnsi="Aptos" w:asciiTheme="minorAscii" w:hAnsiTheme="minorAscii"/>
                <w:b w:val="0"/>
                <w:bCs w:val="0"/>
                <w:i w:val="0"/>
                <w:iCs w:val="0"/>
                <w:sz w:val="22"/>
                <w:szCs w:val="22"/>
                <w:lang w:val="en-IN"/>
              </w:rPr>
              <w:t xml:space="preserve">the </w:t>
            </w:r>
            <w:r w:rsidRPr="7AC31E64" w:rsidR="0CD28E71">
              <w:rPr>
                <w:rFonts w:ascii="Aptos" w:hAnsi="Aptos" w:asciiTheme="minorAscii" w:hAnsiTheme="minorAscii"/>
                <w:b w:val="0"/>
                <w:bCs w:val="0"/>
                <w:i w:val="0"/>
                <w:iCs w:val="0"/>
                <w:sz w:val="22"/>
                <w:szCs w:val="22"/>
                <w:lang w:val="en-IN"/>
              </w:rPr>
              <w:t>appointment and clicks "Edit".</w:t>
            </w:r>
          </w:p>
          <w:p w:rsidRPr="00467170" w:rsidR="00467170" w:rsidP="7AC31E64" w:rsidRDefault="00467170" w14:paraId="25453B9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0CD28E71">
              <w:rPr>
                <w:rFonts w:ascii="Aptos" w:hAnsi="Aptos" w:asciiTheme="minorAscii" w:hAnsiTheme="minorAscii"/>
                <w:b w:val="0"/>
                <w:bCs w:val="0"/>
                <w:i w:val="0"/>
                <w:iCs w:val="0"/>
                <w:sz w:val="22"/>
                <w:szCs w:val="22"/>
                <w:lang w:val="en-IN"/>
              </w:rPr>
              <w:t>modifies</w:t>
            </w:r>
            <w:r w:rsidRPr="7AC31E64" w:rsidR="0CD28E71">
              <w:rPr>
                <w:rFonts w:ascii="Aptos" w:hAnsi="Aptos" w:asciiTheme="minorAscii" w:hAnsiTheme="minorAscii"/>
                <w:b w:val="0"/>
                <w:bCs w:val="0"/>
                <w:i w:val="0"/>
                <w:iCs w:val="0"/>
                <w:sz w:val="22"/>
                <w:szCs w:val="22"/>
                <w:lang w:val="en-IN"/>
              </w:rPr>
              <w:t xml:space="preserve"> the desired fields (Date, Start Time, End Time, Type, Investee).</w:t>
            </w:r>
          </w:p>
          <w:p w:rsidRPr="00467170" w:rsidR="00467170" w:rsidP="7AC31E64" w:rsidRDefault="00467170" w14:paraId="6C0B1C8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saves the changes.</w:t>
            </w:r>
          </w:p>
          <w:p w:rsidRPr="00467170" w:rsidR="00467170" w:rsidP="7AC31E64" w:rsidRDefault="00467170" w14:paraId="0152D3D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updates the corresponding record in the appointments table.</w:t>
            </w:r>
          </w:p>
        </w:tc>
      </w:tr>
      <w:tr w:rsidRPr="00467170" w:rsidR="00467170" w:rsidTr="7AC31E64" w14:paraId="519FC405" w14:textId="77777777">
        <w:tc>
          <w:tcPr>
            <w:tcW w:w="1800" w:type="dxa"/>
            <w:tcMar/>
            <w:hideMark/>
          </w:tcPr>
          <w:p w:rsidRPr="00467170" w:rsidR="00467170" w:rsidP="7AC31E64" w:rsidRDefault="00467170" w14:paraId="254F7BE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7551791A" w14:textId="10FDF29E">
            <w:pPr>
              <w:pStyle w:val="BodyText"/>
              <w:rPr>
                <w:rFonts w:ascii="Aptos" w:hAnsi="Aptos" w:asciiTheme="minorAscii" w:hAnsiTheme="minorAscii"/>
                <w:b w:val="0"/>
                <w:bCs w:val="0"/>
                <w:i w:val="0"/>
                <w:iCs w:val="0"/>
                <w:sz w:val="22"/>
                <w:szCs w:val="22"/>
                <w:lang w:val="en-IN"/>
              </w:rPr>
            </w:pPr>
            <w:r w:rsidRPr="7AC31E64" w:rsidR="7852106E">
              <w:rPr>
                <w:rFonts w:ascii="Aptos" w:hAnsi="Aptos" w:asciiTheme="minorAscii" w:hAnsiTheme="minorAscii"/>
                <w:b w:val="0"/>
                <w:bCs w:val="0"/>
                <w:i w:val="0"/>
                <w:iCs w:val="0"/>
                <w:sz w:val="22"/>
                <w:szCs w:val="22"/>
                <w:lang w:val="en-IN"/>
              </w:rPr>
              <w:t>Invalid Dates: If the end date is set before the start date, the system rejects it and an error is displayed.</w:t>
            </w:r>
          </w:p>
        </w:tc>
      </w:tr>
      <w:tr w:rsidRPr="00467170" w:rsidR="00467170" w:rsidTr="7AC31E64" w14:paraId="5A2FFD7F" w14:textId="77777777">
        <w:tc>
          <w:tcPr>
            <w:tcW w:w="1800" w:type="dxa"/>
            <w:tcMar/>
            <w:hideMark/>
          </w:tcPr>
          <w:p w:rsidRPr="00467170" w:rsidR="00467170" w:rsidP="7AC31E64" w:rsidRDefault="00467170" w14:paraId="792FCB1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398FBC1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appointment's scheduling details are successfully updated.</w:t>
            </w:r>
          </w:p>
        </w:tc>
      </w:tr>
    </w:tbl>
    <w:p w:rsidRPr="00467170" w:rsidR="00467170" w:rsidP="7AC31E64" w:rsidRDefault="00467170" w14:paraId="7E1CD8FC"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33BD324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UC-20: MARK APPOINTMENT COMPLETE &amp; TAKE ATTENDANCE</w:t>
      </w:r>
    </w:p>
    <w:tbl>
      <w:tblPr>
        <w:tblStyle w:val="TableGrid"/>
        <w:tblW w:w="9360" w:type="dxa"/>
        <w:tblLook w:val="04A0" w:firstRow="1" w:lastRow="0" w:firstColumn="1" w:lastColumn="0" w:noHBand="0" w:noVBand="1"/>
      </w:tblPr>
      <w:tblGrid>
        <w:gridCol w:w="1800"/>
        <w:gridCol w:w="7560"/>
      </w:tblGrid>
      <w:tr w:rsidRPr="00467170" w:rsidR="00467170" w:rsidTr="7AC31E64" w14:paraId="3D8456B1" w14:textId="77777777">
        <w:tc>
          <w:tcPr>
            <w:tcW w:w="1800" w:type="dxa"/>
            <w:tcMar/>
            <w:hideMark/>
          </w:tcPr>
          <w:p w:rsidRPr="00467170" w:rsidR="00467170" w:rsidP="7AC31E64" w:rsidRDefault="00467170" w14:paraId="7C3FD6C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381FF84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38C98D71" w14:textId="77777777">
        <w:tc>
          <w:tcPr>
            <w:tcW w:w="1800" w:type="dxa"/>
            <w:tcMar/>
            <w:hideMark/>
          </w:tcPr>
          <w:p w:rsidRPr="00467170" w:rsidR="00467170" w:rsidP="7AC31E64" w:rsidRDefault="00467170" w14:paraId="18FEA62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7C392EE9"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UC-20</w:t>
            </w:r>
          </w:p>
        </w:tc>
      </w:tr>
      <w:tr w:rsidRPr="00467170" w:rsidR="00467170" w:rsidTr="7AC31E64" w14:paraId="606CC352" w14:textId="77777777">
        <w:tc>
          <w:tcPr>
            <w:tcW w:w="1800" w:type="dxa"/>
            <w:tcMar/>
            <w:hideMark/>
          </w:tcPr>
          <w:p w:rsidRPr="00467170" w:rsidR="00467170" w:rsidP="7AC31E64" w:rsidRDefault="00467170" w14:paraId="2743F80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758DEA9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Mark Appointment Complete &amp; Take Attendance</w:t>
            </w:r>
          </w:p>
        </w:tc>
      </w:tr>
      <w:tr w:rsidRPr="00467170" w:rsidR="00467170" w:rsidTr="7AC31E64" w14:paraId="6F390F52" w14:textId="77777777">
        <w:tc>
          <w:tcPr>
            <w:tcW w:w="1800" w:type="dxa"/>
            <w:tcMar/>
            <w:hideMark/>
          </w:tcPr>
          <w:p w:rsidRPr="00467170" w:rsidR="00467170" w:rsidP="7AC31E64" w:rsidRDefault="00467170" w14:paraId="478E0A5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2A83513" w14:textId="541F1845">
            <w:pPr>
              <w:pStyle w:val="BodyText"/>
              <w:rPr>
                <w:rFonts w:ascii="Aptos" w:hAnsi="Aptos" w:asciiTheme="minorAscii" w:hAnsiTheme="minorAscii"/>
                <w:b w:val="0"/>
                <w:bCs w:val="0"/>
                <w:i w:val="0"/>
                <w:iCs w:val="0"/>
                <w:sz w:val="22"/>
                <w:szCs w:val="22"/>
                <w:lang w:val="en-IN"/>
              </w:rPr>
            </w:pPr>
            <w:r w:rsidRPr="7AC31E64" w:rsidR="3FE6EAED">
              <w:rPr>
                <w:rFonts w:ascii="Aptos" w:hAnsi="Aptos" w:asciiTheme="minorAscii" w:hAnsiTheme="minorAscii"/>
                <w:b w:val="0"/>
                <w:bCs w:val="0"/>
                <w:i w:val="0"/>
                <w:iCs w:val="0"/>
                <w:sz w:val="22"/>
                <w:szCs w:val="22"/>
                <w:lang w:val="en-IN"/>
              </w:rPr>
              <w:t>Admin marks pending appointment complete by</w:t>
            </w:r>
          </w:p>
          <w:p w:rsidRPr="00467170" w:rsidR="00467170" w:rsidP="7AC31E64" w:rsidRDefault="00467170" w14:paraId="2F306901" w14:textId="50FFA854">
            <w:pPr>
              <w:pStyle w:val="BodyText"/>
              <w:rPr>
                <w:rFonts w:ascii="Aptos" w:hAnsi="Aptos" w:asciiTheme="minorAscii" w:hAnsiTheme="minorAscii"/>
                <w:b w:val="0"/>
                <w:bCs w:val="0"/>
                <w:i w:val="0"/>
                <w:iCs w:val="0"/>
                <w:sz w:val="22"/>
                <w:szCs w:val="22"/>
                <w:lang w:val="en-IN"/>
              </w:rPr>
            </w:pPr>
            <w:r w:rsidRPr="7AC31E64" w:rsidR="3FE6EAED">
              <w:rPr>
                <w:rFonts w:ascii="Aptos" w:hAnsi="Aptos" w:asciiTheme="minorAscii" w:hAnsiTheme="minorAscii"/>
                <w:b w:val="0"/>
                <w:bCs w:val="0"/>
                <w:i w:val="0"/>
                <w:iCs w:val="0"/>
                <w:sz w:val="22"/>
                <w:szCs w:val="22"/>
                <w:lang w:val="en-IN"/>
              </w:rPr>
              <w:t>recording attendance</w:t>
            </w:r>
          </w:p>
        </w:tc>
      </w:tr>
      <w:tr w:rsidRPr="00467170" w:rsidR="00467170" w:rsidTr="7AC31E64" w14:paraId="7E31DA39" w14:textId="77777777">
        <w:tc>
          <w:tcPr>
            <w:tcW w:w="1800" w:type="dxa"/>
            <w:tcMar/>
            <w:hideMark/>
          </w:tcPr>
          <w:p w:rsidRPr="00467170" w:rsidR="00467170" w:rsidP="7AC31E64" w:rsidRDefault="00467170" w14:paraId="7B0DB35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7A55EC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678E7BE7" w14:textId="77777777">
        <w:tc>
          <w:tcPr>
            <w:tcW w:w="1800" w:type="dxa"/>
            <w:tcMar/>
            <w:hideMark/>
          </w:tcPr>
          <w:p w:rsidRPr="00467170" w:rsidR="00467170" w:rsidP="7AC31E64" w:rsidRDefault="00467170" w14:paraId="598DA60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2A284FE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appointment is currently PENDING.</w:t>
            </w:r>
          </w:p>
        </w:tc>
      </w:tr>
      <w:tr w:rsidRPr="00467170" w:rsidR="00467170" w:rsidTr="7AC31E64" w14:paraId="6EF97F7A" w14:textId="77777777">
        <w:tc>
          <w:tcPr>
            <w:tcW w:w="1800" w:type="dxa"/>
            <w:tcMar/>
            <w:hideMark/>
          </w:tcPr>
          <w:p w:rsidRPr="00467170" w:rsidR="00467170" w:rsidP="7AC31E64" w:rsidRDefault="00467170" w14:paraId="60343A1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4EA550C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PENDING appointment from the calendar.</w:t>
            </w:r>
          </w:p>
          <w:p w:rsidRPr="00467170" w:rsidR="00467170" w:rsidP="7AC31E64" w:rsidRDefault="00467170" w14:paraId="3718ECFC" w14:textId="50BCE183">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2BC98A8F">
              <w:rPr>
                <w:rFonts w:ascii="Aptos" w:hAnsi="Aptos" w:asciiTheme="minorAscii" w:hAnsiTheme="minorAscii"/>
                <w:b w:val="0"/>
                <w:bCs w:val="0"/>
                <w:i w:val="0"/>
                <w:iCs w:val="0"/>
                <w:sz w:val="22"/>
                <w:szCs w:val="22"/>
                <w:lang w:val="en-IN"/>
              </w:rPr>
              <w:t>clicks Complete</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524861B4" w14:textId="5F52836C">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3. System presents the list of </w:t>
            </w:r>
            <w:r w:rsidRPr="7AC31E64" w:rsidR="4CC97B61">
              <w:rPr>
                <w:rFonts w:ascii="Aptos" w:hAnsi="Aptos" w:asciiTheme="minorAscii" w:hAnsiTheme="minorAscii"/>
                <w:b w:val="0"/>
                <w:bCs w:val="0"/>
                <w:i w:val="0"/>
                <w:iCs w:val="0"/>
                <w:sz w:val="22"/>
                <w:szCs w:val="22"/>
                <w:lang w:val="en-IN"/>
              </w:rPr>
              <w:t>partners who were supposed to attend</w:t>
            </w:r>
            <w:r w:rsidRPr="7AC31E64" w:rsidR="0CD28E71">
              <w:rPr>
                <w:rFonts w:ascii="Aptos" w:hAnsi="Aptos" w:asciiTheme="minorAscii" w:hAnsiTheme="minorAscii"/>
                <w:b w:val="0"/>
                <w:bCs w:val="0"/>
                <w:i w:val="0"/>
                <w:iCs w:val="0"/>
                <w:sz w:val="22"/>
                <w:szCs w:val="22"/>
                <w:lang w:val="en-IN"/>
              </w:rPr>
              <w:t>.</w:t>
            </w:r>
          </w:p>
          <w:p w:rsidRPr="00467170" w:rsidR="00467170" w:rsidP="7AC31E64" w:rsidRDefault="00467170" w14:paraId="3DD90E4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checks off the partners who were present.</w:t>
            </w:r>
          </w:p>
          <w:p w:rsidRPr="00467170" w:rsidR="00467170" w:rsidP="7AC31E64" w:rsidRDefault="00467170" w14:paraId="4B05BC7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5. Admin clicks save.</w:t>
            </w:r>
          </w:p>
          <w:p w:rsidRPr="00467170" w:rsidR="00467170" w:rsidP="7AC31E64" w:rsidRDefault="00467170" w14:paraId="361C190B" w14:textId="4DA86D9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6. System </w:t>
            </w:r>
            <w:r w:rsidRPr="7AC31E64" w:rsidR="1B61A125">
              <w:rPr>
                <w:rFonts w:ascii="Aptos" w:hAnsi="Aptos" w:asciiTheme="minorAscii" w:hAnsiTheme="minorAscii"/>
                <w:b w:val="0"/>
                <w:bCs w:val="0"/>
                <w:i w:val="0"/>
                <w:iCs w:val="0"/>
                <w:sz w:val="22"/>
                <w:szCs w:val="22"/>
                <w:lang w:val="en-IN"/>
              </w:rPr>
              <w:t>saves the attendance of each</w:t>
            </w:r>
            <w:r w:rsidRPr="7AC31E64" w:rsidR="2701FA1D">
              <w:rPr>
                <w:rFonts w:ascii="Aptos" w:hAnsi="Aptos" w:asciiTheme="minorAscii" w:hAnsiTheme="minorAscii"/>
                <w:b w:val="0"/>
                <w:bCs w:val="0"/>
                <w:i w:val="0"/>
                <w:iCs w:val="0"/>
                <w:sz w:val="22"/>
                <w:szCs w:val="22"/>
                <w:lang w:val="en-IN"/>
              </w:rPr>
              <w:t xml:space="preserve"> attendee</w:t>
            </w:r>
            <w:r w:rsidRPr="7AC31E64" w:rsidR="0CD28E71">
              <w:rPr>
                <w:rFonts w:ascii="Aptos" w:hAnsi="Aptos" w:asciiTheme="minorAscii" w:hAnsiTheme="minorAscii"/>
                <w:b w:val="0"/>
                <w:bCs w:val="0"/>
                <w:i w:val="0"/>
                <w:iCs w:val="0"/>
                <w:sz w:val="22"/>
                <w:szCs w:val="22"/>
                <w:lang w:val="en-IN"/>
              </w:rPr>
              <w:t>.</w:t>
            </w:r>
          </w:p>
        </w:tc>
      </w:tr>
      <w:tr w:rsidRPr="00467170" w:rsidR="00467170" w:rsidTr="7AC31E64" w14:paraId="05C3E9F1" w14:textId="77777777">
        <w:tc>
          <w:tcPr>
            <w:tcW w:w="1800" w:type="dxa"/>
            <w:tcMar/>
            <w:hideMark/>
          </w:tcPr>
          <w:p w:rsidRPr="00467170" w:rsidR="00467170" w:rsidP="7AC31E64" w:rsidRDefault="00467170" w14:paraId="749C6C4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2FF2842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No Attendees Marked: If the Admin </w:t>
            </w:r>
            <w:r w:rsidRPr="7AC31E64" w:rsidR="0CD28E71">
              <w:rPr>
                <w:rFonts w:ascii="Aptos" w:hAnsi="Aptos" w:asciiTheme="minorAscii" w:hAnsiTheme="minorAscii"/>
                <w:b w:val="0"/>
                <w:bCs w:val="0"/>
                <w:i w:val="0"/>
                <w:iCs w:val="0"/>
                <w:sz w:val="22"/>
                <w:szCs w:val="22"/>
                <w:lang w:val="en-IN"/>
              </w:rPr>
              <w:t>submits</w:t>
            </w:r>
            <w:r w:rsidRPr="7AC31E64" w:rsidR="0CD28E71">
              <w:rPr>
                <w:rFonts w:ascii="Aptos" w:hAnsi="Aptos" w:asciiTheme="minorAscii" w:hAnsiTheme="minorAscii"/>
                <w:b w:val="0"/>
                <w:bCs w:val="0"/>
                <w:i w:val="0"/>
                <w:iCs w:val="0"/>
                <w:sz w:val="22"/>
                <w:szCs w:val="22"/>
                <w:lang w:val="en-IN"/>
              </w:rPr>
              <w:t xml:space="preserve"> without marking anyone present, the system saves the appointment as COMPLETED with zero attendance.</w:t>
            </w:r>
          </w:p>
        </w:tc>
      </w:tr>
      <w:tr w:rsidRPr="00467170" w:rsidR="00467170" w:rsidTr="7AC31E64" w14:paraId="2A21ACB2" w14:textId="77777777">
        <w:tc>
          <w:tcPr>
            <w:tcW w:w="1800" w:type="dxa"/>
            <w:tcMar/>
            <w:hideMark/>
          </w:tcPr>
          <w:p w:rsidRPr="00467170" w:rsidR="00467170" w:rsidP="7AC31E64" w:rsidRDefault="00467170" w14:paraId="47F2710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3AE624E1" w14:textId="553748F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Engagement hours and attendance are recorded for analytics.</w:t>
            </w:r>
          </w:p>
        </w:tc>
      </w:tr>
    </w:tbl>
    <w:p w:rsidRPr="00467170" w:rsidR="00467170" w:rsidP="7AC31E64" w:rsidRDefault="00467170" w14:paraId="68EB0426"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1B0B1DB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UC-21: DELETE APPOINTMENT</w:t>
      </w:r>
    </w:p>
    <w:tbl>
      <w:tblPr>
        <w:tblStyle w:val="TableGrid"/>
        <w:tblW w:w="9360" w:type="dxa"/>
        <w:tblLook w:val="04A0" w:firstRow="1" w:lastRow="0" w:firstColumn="1" w:lastColumn="0" w:noHBand="0" w:noVBand="1"/>
      </w:tblPr>
      <w:tblGrid>
        <w:gridCol w:w="1868"/>
        <w:gridCol w:w="7492"/>
      </w:tblGrid>
      <w:tr w:rsidRPr="00467170" w:rsidR="00467170" w:rsidTr="7AC31E64" w14:paraId="10A5C323" w14:textId="77777777">
        <w:tc>
          <w:tcPr>
            <w:tcW w:w="1868" w:type="dxa"/>
            <w:tcMar/>
            <w:hideMark/>
          </w:tcPr>
          <w:p w:rsidRPr="00467170" w:rsidR="00467170" w:rsidP="7AC31E64" w:rsidRDefault="00467170" w14:paraId="147EDA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492" w:type="dxa"/>
            <w:tcMar/>
            <w:hideMark/>
          </w:tcPr>
          <w:p w:rsidRPr="00467170" w:rsidR="00467170" w:rsidP="7AC31E64" w:rsidRDefault="00467170" w14:paraId="619AF494"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57D60D4C" w14:textId="77777777">
        <w:tc>
          <w:tcPr>
            <w:tcW w:w="1868" w:type="dxa"/>
            <w:tcMar/>
            <w:hideMark/>
          </w:tcPr>
          <w:p w:rsidRPr="00467170" w:rsidR="00467170" w:rsidP="7AC31E64" w:rsidRDefault="00467170" w14:paraId="423BC25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492" w:type="dxa"/>
            <w:tcMar/>
            <w:hideMark/>
          </w:tcPr>
          <w:p w:rsidRPr="00467170" w:rsidR="00467170" w:rsidP="7AC31E64" w:rsidRDefault="00467170" w14:paraId="099C9A3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UC-21</w:t>
            </w:r>
          </w:p>
        </w:tc>
      </w:tr>
      <w:tr w:rsidRPr="00467170" w:rsidR="00467170" w:rsidTr="7AC31E64" w14:paraId="0A696AE3" w14:textId="77777777">
        <w:tc>
          <w:tcPr>
            <w:tcW w:w="1868" w:type="dxa"/>
            <w:tcMar/>
            <w:hideMark/>
          </w:tcPr>
          <w:p w:rsidRPr="00467170" w:rsidR="00467170" w:rsidP="7AC31E64" w:rsidRDefault="00467170" w14:paraId="49C8EF1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492" w:type="dxa"/>
            <w:tcMar/>
            <w:hideMark/>
          </w:tcPr>
          <w:p w:rsidRPr="00467170" w:rsidR="00467170" w:rsidP="7AC31E64" w:rsidRDefault="00467170" w14:paraId="3C89B82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Delete Appointment</w:t>
            </w:r>
          </w:p>
        </w:tc>
      </w:tr>
      <w:tr w:rsidRPr="00467170" w:rsidR="00467170" w:rsidTr="7AC31E64" w14:paraId="3F68F4A3" w14:textId="77777777">
        <w:tc>
          <w:tcPr>
            <w:tcW w:w="1868" w:type="dxa"/>
            <w:tcMar/>
            <w:hideMark/>
          </w:tcPr>
          <w:p w:rsidRPr="00467170" w:rsidR="00467170" w:rsidP="7AC31E64" w:rsidRDefault="00467170" w14:paraId="09362FF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492" w:type="dxa"/>
            <w:tcMar/>
            <w:hideMark/>
          </w:tcPr>
          <w:p w:rsidRPr="00467170" w:rsidR="00467170" w:rsidP="7AC31E64" w:rsidRDefault="00467170" w14:paraId="7EDB556B" w14:textId="19FE511B">
            <w:pPr>
              <w:pStyle w:val="BodyText"/>
              <w:rPr>
                <w:rFonts w:ascii="Aptos" w:hAnsi="Aptos" w:asciiTheme="minorAscii" w:hAnsiTheme="minorAscii"/>
                <w:b w:val="0"/>
                <w:bCs w:val="0"/>
                <w:i w:val="0"/>
                <w:iCs w:val="0"/>
                <w:sz w:val="22"/>
                <w:szCs w:val="22"/>
                <w:lang w:val="en-IN"/>
              </w:rPr>
            </w:pPr>
            <w:r w:rsidRPr="7AC31E64" w:rsidR="450147D0">
              <w:rPr>
                <w:rFonts w:ascii="Aptos" w:hAnsi="Aptos" w:asciiTheme="minorAscii" w:hAnsiTheme="minorAscii"/>
                <w:b w:val="0"/>
                <w:bCs w:val="0"/>
                <w:i w:val="0"/>
                <w:iCs w:val="0"/>
                <w:sz w:val="22"/>
                <w:szCs w:val="22"/>
                <w:lang w:val="en-IN"/>
              </w:rPr>
              <w:t>Admin permanently deletes an appointment.</w:t>
            </w:r>
          </w:p>
        </w:tc>
      </w:tr>
      <w:tr w:rsidRPr="00467170" w:rsidR="00467170" w:rsidTr="7AC31E64" w14:paraId="2CC9D290" w14:textId="77777777">
        <w:tc>
          <w:tcPr>
            <w:tcW w:w="1868" w:type="dxa"/>
            <w:tcMar/>
            <w:hideMark/>
          </w:tcPr>
          <w:p w:rsidRPr="00467170" w:rsidR="00467170" w:rsidP="7AC31E64" w:rsidRDefault="00467170" w14:paraId="387DFA5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492" w:type="dxa"/>
            <w:tcMar/>
            <w:hideMark/>
          </w:tcPr>
          <w:p w:rsidRPr="00467170" w:rsidR="00467170" w:rsidP="7AC31E64" w:rsidRDefault="00467170" w14:paraId="53F9AF60"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258E29E2" w14:textId="77777777">
        <w:tc>
          <w:tcPr>
            <w:tcW w:w="1868" w:type="dxa"/>
            <w:tcMar/>
            <w:hideMark/>
          </w:tcPr>
          <w:p w:rsidRPr="00467170" w:rsidR="00467170" w:rsidP="7AC31E64" w:rsidRDefault="00467170" w14:paraId="559FAC3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492" w:type="dxa"/>
            <w:tcMar/>
            <w:hideMark/>
          </w:tcPr>
          <w:p w:rsidRPr="00467170" w:rsidR="00467170" w:rsidP="7AC31E64" w:rsidRDefault="00467170" w14:paraId="699F766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appointment exists.</w:t>
            </w:r>
          </w:p>
        </w:tc>
      </w:tr>
      <w:tr w:rsidRPr="00467170" w:rsidR="00467170" w:rsidTr="7AC31E64" w14:paraId="4627B855" w14:textId="77777777">
        <w:tc>
          <w:tcPr>
            <w:tcW w:w="1868" w:type="dxa"/>
            <w:tcMar/>
            <w:hideMark/>
          </w:tcPr>
          <w:p w:rsidRPr="00467170" w:rsidR="00467170" w:rsidP="7AC31E64" w:rsidRDefault="00467170" w14:paraId="59E97C1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492" w:type="dxa"/>
            <w:tcMar/>
            <w:hideMark/>
          </w:tcPr>
          <w:p w:rsidRPr="00467170" w:rsidR="00467170" w:rsidP="7AC31E64" w:rsidRDefault="00467170" w14:paraId="6D4B93D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an appointment and clicks "Delete".</w:t>
            </w:r>
          </w:p>
          <w:p w:rsidRPr="00467170" w:rsidR="00467170" w:rsidP="7AC31E64" w:rsidRDefault="00467170" w14:paraId="077486F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prompts for confirmation.</w:t>
            </w:r>
          </w:p>
          <w:p w:rsidRPr="00467170" w:rsidR="00467170" w:rsidP="7AC31E64" w:rsidRDefault="00467170" w14:paraId="1C6B5B9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confirms.</w:t>
            </w:r>
          </w:p>
          <w:p w:rsidRPr="00467170" w:rsidR="00467170" w:rsidP="7AC31E64" w:rsidRDefault="00467170" w14:paraId="16012CFE" w14:textId="6B3599AD">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4. System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the record from the appointments table.</w:t>
            </w:r>
          </w:p>
        </w:tc>
      </w:tr>
      <w:tr w:rsidRPr="00467170" w:rsidR="00467170" w:rsidTr="7AC31E64" w14:paraId="077EF66E" w14:textId="77777777">
        <w:tc>
          <w:tcPr>
            <w:tcW w:w="1868" w:type="dxa"/>
            <w:tcMar/>
            <w:hideMark/>
          </w:tcPr>
          <w:p w:rsidRPr="00467170" w:rsidR="00467170" w:rsidP="7AC31E64" w:rsidRDefault="00467170" w14:paraId="7CD7673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492" w:type="dxa"/>
            <w:tcMar/>
            <w:hideMark/>
          </w:tcPr>
          <w:p w:rsidRPr="00467170" w:rsidR="00467170" w:rsidP="7AC31E64" w:rsidRDefault="00467170" w14:paraId="6E9FE77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Cancellation aborted: Admin cancels the deletion at the confirmation prompt, and the system returns to the appointment view.</w:t>
            </w:r>
          </w:p>
        </w:tc>
      </w:tr>
      <w:tr w:rsidRPr="00467170" w:rsidR="00467170" w:rsidTr="7AC31E64" w14:paraId="4C197D00" w14:textId="77777777">
        <w:tc>
          <w:tcPr>
            <w:tcW w:w="1868" w:type="dxa"/>
            <w:tcMar/>
            <w:hideMark/>
          </w:tcPr>
          <w:p w:rsidRPr="00467170" w:rsidR="00467170" w:rsidP="7AC31E64" w:rsidRDefault="00467170" w14:paraId="2CC090B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492" w:type="dxa"/>
            <w:tcMar/>
            <w:hideMark/>
          </w:tcPr>
          <w:p w:rsidRPr="00467170" w:rsidR="00467170" w:rsidP="7AC31E64" w:rsidRDefault="00467170" w14:paraId="727D4DA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appointment and its partner linkages are permanently removed from the database.</w:t>
            </w:r>
          </w:p>
        </w:tc>
      </w:tr>
    </w:tbl>
    <w:p w:rsidRPr="00467170" w:rsidR="00467170" w:rsidP="7AC31E64" w:rsidRDefault="00467170" w14:paraId="08DD47CA"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2C17BB3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Recurring Appointments (v1.1)</w:t>
      </w:r>
    </w:p>
    <w:p w:rsidRPr="00467170" w:rsidR="00467170" w:rsidP="7AC31E64" w:rsidRDefault="00467170" w14:paraId="25770F78" w14:textId="3D2EB3A9">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UC-22: CREATE RECURRING APPOINTMENT</w:t>
      </w:r>
    </w:p>
    <w:tbl>
      <w:tblPr>
        <w:tblStyle w:val="TableGrid"/>
        <w:tblW w:w="9360" w:type="dxa"/>
        <w:tblLook w:val="04A0" w:firstRow="1" w:lastRow="0" w:firstColumn="1" w:lastColumn="0" w:noHBand="0" w:noVBand="1"/>
      </w:tblPr>
      <w:tblGrid>
        <w:gridCol w:w="1800"/>
        <w:gridCol w:w="7560"/>
      </w:tblGrid>
      <w:tr w:rsidRPr="00467170" w:rsidR="00467170" w:rsidTr="7AC31E64" w14:paraId="3EC7F9E0" w14:textId="77777777">
        <w:tc>
          <w:tcPr>
            <w:tcW w:w="1800" w:type="dxa"/>
            <w:tcMar/>
            <w:hideMark/>
          </w:tcPr>
          <w:p w:rsidRPr="00467170" w:rsidR="00467170" w:rsidP="7AC31E64" w:rsidRDefault="00467170" w14:paraId="63992F2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06B3E79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3F49744C" w14:textId="77777777">
        <w:tc>
          <w:tcPr>
            <w:tcW w:w="1800" w:type="dxa"/>
            <w:tcMar/>
            <w:hideMark/>
          </w:tcPr>
          <w:p w:rsidRPr="00467170" w:rsidR="00467170" w:rsidP="7AC31E64" w:rsidRDefault="00467170" w14:paraId="18C9C97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104196F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UC-22</w:t>
            </w:r>
          </w:p>
        </w:tc>
      </w:tr>
      <w:tr w:rsidRPr="00467170" w:rsidR="00467170" w:rsidTr="7AC31E64" w14:paraId="73DB7870" w14:textId="77777777">
        <w:tc>
          <w:tcPr>
            <w:tcW w:w="1800" w:type="dxa"/>
            <w:tcMar/>
            <w:hideMark/>
          </w:tcPr>
          <w:p w:rsidRPr="00467170" w:rsidR="00467170" w:rsidP="7AC31E64" w:rsidRDefault="00467170" w14:paraId="7FFF5708"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01BABC6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Create Recurring Appointment Template</w:t>
            </w:r>
          </w:p>
        </w:tc>
      </w:tr>
      <w:tr w:rsidRPr="00467170" w:rsidR="00467170" w:rsidTr="7AC31E64" w14:paraId="0EBEF4D9" w14:textId="77777777">
        <w:tc>
          <w:tcPr>
            <w:tcW w:w="1800" w:type="dxa"/>
            <w:tcMar/>
            <w:hideMark/>
          </w:tcPr>
          <w:p w:rsidRPr="00467170" w:rsidR="00467170" w:rsidP="7AC31E64" w:rsidRDefault="00467170" w14:paraId="45A84E8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64D9B343" w14:textId="02191ADD">
            <w:pPr>
              <w:pStyle w:val="BodyText"/>
              <w:spacing w:after="120"/>
              <w:jc w:val="both"/>
              <w:rPr>
                <w:rFonts w:ascii="Aptos" w:hAnsi="Aptos" w:asciiTheme="minorAscii" w:hAnsiTheme="minorAscii"/>
                <w:i w:val="0"/>
                <w:iCs w:val="0"/>
                <w:color w:val="000000" w:themeColor="text1" w:themeTint="FF" w:themeShade="FF"/>
                <w:sz w:val="22"/>
                <w:szCs w:val="22"/>
                <w:lang w:val="en-IN"/>
              </w:rPr>
            </w:pPr>
            <w:r w:rsidRPr="7AC31E64" w:rsidR="28FB0816">
              <w:rPr>
                <w:rFonts w:ascii="Aptos" w:hAnsi="Aptos" w:asciiTheme="minorAscii" w:hAnsiTheme="minorAscii"/>
                <w:i w:val="0"/>
                <w:iCs w:val="0"/>
                <w:color w:val="000000" w:themeColor="text1" w:themeTint="FF" w:themeShade="FF"/>
                <w:sz w:val="22"/>
                <w:szCs w:val="22"/>
                <w:lang w:val="en-IN"/>
              </w:rPr>
              <w:t>Admin sets up a repeating meeting rule. Saved to recurring appointments and queued for background materialization.</w:t>
            </w:r>
          </w:p>
        </w:tc>
      </w:tr>
      <w:tr w:rsidRPr="00467170" w:rsidR="00467170" w:rsidTr="7AC31E64" w14:paraId="70022DA7" w14:textId="77777777">
        <w:tc>
          <w:tcPr>
            <w:tcW w:w="1800" w:type="dxa"/>
            <w:tcMar/>
            <w:hideMark/>
          </w:tcPr>
          <w:p w:rsidRPr="00467170" w:rsidR="00467170" w:rsidP="7AC31E64" w:rsidRDefault="00467170" w14:paraId="4EC3E4B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4C2985E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17E833AA" w14:textId="77777777">
        <w:tc>
          <w:tcPr>
            <w:tcW w:w="1800" w:type="dxa"/>
            <w:tcMar/>
            <w:hideMark/>
          </w:tcPr>
          <w:p w:rsidRPr="00467170" w:rsidR="00467170" w:rsidP="7AC31E64" w:rsidRDefault="00467170" w14:paraId="1E9E57D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3B9D2D86" w14:textId="39AFC4C4">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338B16B8" w14:textId="77777777">
        <w:tc>
          <w:tcPr>
            <w:tcW w:w="1800" w:type="dxa"/>
            <w:tcMar/>
            <w:hideMark/>
          </w:tcPr>
          <w:p w:rsidRPr="00467170" w:rsidR="00467170" w:rsidP="7AC31E64" w:rsidRDefault="00467170" w14:paraId="4212CD4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6659484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Recurring Appointments section and clicks "Create".</w:t>
            </w:r>
          </w:p>
          <w:p w:rsidRPr="00467170" w:rsidR="00467170" w:rsidP="7AC31E64" w:rsidRDefault="00467170" w14:paraId="0A368378" w14:textId="77E5E2BE">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selects a Group </w:t>
            </w:r>
            <w:r w:rsidRPr="7AC31E64" w:rsidR="10E82AFC">
              <w:rPr>
                <w:rFonts w:ascii="Aptos" w:hAnsi="Aptos" w:asciiTheme="minorAscii" w:hAnsiTheme="minorAscii"/>
                <w:b w:val="0"/>
                <w:bCs w:val="0"/>
                <w:i w:val="0"/>
                <w:iCs w:val="0"/>
                <w:sz w:val="22"/>
                <w:szCs w:val="22"/>
                <w:lang w:val="en-IN"/>
              </w:rPr>
              <w:t>(optional</w:t>
            </w:r>
            <w:r w:rsidRPr="7AC31E64" w:rsidR="0CD28E71">
              <w:rPr>
                <w:rFonts w:ascii="Aptos" w:hAnsi="Aptos" w:asciiTheme="minorAscii" w:hAnsiTheme="minorAscii"/>
                <w:b w:val="0"/>
                <w:bCs w:val="0"/>
                <w:i w:val="0"/>
                <w:iCs w:val="0"/>
                <w:sz w:val="22"/>
                <w:szCs w:val="22"/>
                <w:lang w:val="en-IN"/>
              </w:rPr>
              <w:t>), an Appointment Type, Start</w:t>
            </w:r>
            <w:r w:rsidRPr="7AC31E64" w:rsidR="1EE0F421">
              <w:rPr>
                <w:rFonts w:ascii="Aptos" w:hAnsi="Aptos" w:asciiTheme="minorAscii" w:hAnsiTheme="minorAscii"/>
                <w:b w:val="0"/>
                <w:bCs w:val="0"/>
                <w:i w:val="0"/>
                <w:iCs w:val="0"/>
                <w:sz w:val="22"/>
                <w:szCs w:val="22"/>
                <w:lang w:val="en-IN"/>
              </w:rPr>
              <w:t xml:space="preserve"> times, duration</w:t>
            </w:r>
            <w:r w:rsidRPr="7AC31E64" w:rsidR="0CD28E71">
              <w:rPr>
                <w:rFonts w:ascii="Aptos" w:hAnsi="Aptos" w:asciiTheme="minorAscii" w:hAnsiTheme="minorAscii"/>
                <w:b w:val="0"/>
                <w:bCs w:val="0"/>
                <w:i w:val="0"/>
                <w:iCs w:val="0"/>
                <w:sz w:val="22"/>
                <w:szCs w:val="22"/>
                <w:lang w:val="en-IN"/>
              </w:rPr>
              <w:t>, and optionally an Investee.</w:t>
            </w:r>
          </w:p>
          <w:p w:rsidRPr="00467170" w:rsidR="00467170" w:rsidP="7AC31E64" w:rsidRDefault="00467170" w14:paraId="685E447E" w14:textId="2703BD10">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defines the repeating frequency and sets the template Start Date and End Date.</w:t>
            </w:r>
          </w:p>
          <w:p w:rsidRPr="00467170" w:rsidR="00467170" w:rsidP="7AC31E64" w:rsidRDefault="00467170" w14:paraId="78F06DD8" w14:textId="7633371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Admin saves the configuration.</w:t>
            </w:r>
          </w:p>
          <w:p w:rsidRPr="00467170" w:rsidR="00467170" w:rsidP="7AC31E64" w:rsidRDefault="00467170" w14:paraId="5A5615B1" w14:textId="2D8EE29A">
            <w:pPr>
              <w:pStyle w:val="BodyText"/>
              <w:rPr>
                <w:rFonts w:ascii="Aptos" w:hAnsi="Aptos" w:asciiTheme="minorAscii" w:hAnsiTheme="minorAscii"/>
                <w:b w:val="0"/>
                <w:bCs w:val="0"/>
                <w:i w:val="0"/>
                <w:iCs w:val="0"/>
                <w:sz w:val="22"/>
                <w:szCs w:val="22"/>
                <w:lang w:val="en-IN"/>
              </w:rPr>
            </w:pPr>
            <w:r w:rsidRPr="7AC31E64" w:rsidR="5CE963C3">
              <w:rPr>
                <w:rFonts w:ascii="Aptos" w:hAnsi="Aptos" w:asciiTheme="minorAscii" w:hAnsiTheme="minorAscii"/>
                <w:b w:val="0"/>
                <w:bCs w:val="0"/>
                <w:i w:val="0"/>
                <w:iCs w:val="0"/>
                <w:sz w:val="22"/>
                <w:szCs w:val="22"/>
                <w:lang w:val="en-IN"/>
              </w:rPr>
              <w:t>5</w:t>
            </w:r>
            <w:r w:rsidRPr="7AC31E64" w:rsidR="0CD28E71">
              <w:rPr>
                <w:rFonts w:ascii="Aptos" w:hAnsi="Aptos" w:asciiTheme="minorAscii" w:hAnsiTheme="minorAscii"/>
                <w:b w:val="0"/>
                <w:bCs w:val="0"/>
                <w:i w:val="0"/>
                <w:iCs w:val="0"/>
                <w:sz w:val="22"/>
                <w:szCs w:val="22"/>
                <w:lang w:val="en-IN"/>
              </w:rPr>
              <w:t xml:space="preserve">. System saves the configuration to the </w:t>
            </w:r>
            <w:r w:rsidRPr="7AC31E64" w:rsidR="0CD28E71">
              <w:rPr>
                <w:rFonts w:ascii="Aptos" w:hAnsi="Aptos" w:asciiTheme="minorAscii" w:hAnsiTheme="minorAscii"/>
                <w:b w:val="0"/>
                <w:bCs w:val="0"/>
                <w:i w:val="0"/>
                <w:iCs w:val="0"/>
                <w:sz w:val="22"/>
                <w:szCs w:val="22"/>
                <w:lang w:val="en-IN"/>
              </w:rPr>
              <w:t>recurring_appointments</w:t>
            </w:r>
            <w:r w:rsidRPr="7AC31E64" w:rsidR="0CD28E71">
              <w:rPr>
                <w:rFonts w:ascii="Aptos" w:hAnsi="Aptos" w:asciiTheme="minorAscii" w:hAnsiTheme="minorAscii"/>
                <w:b w:val="0"/>
                <w:bCs w:val="0"/>
                <w:i w:val="0"/>
                <w:iCs w:val="0"/>
                <w:sz w:val="22"/>
                <w:szCs w:val="22"/>
                <w:lang w:val="en-IN"/>
              </w:rPr>
              <w:t xml:space="preserve"> table.</w:t>
            </w:r>
          </w:p>
        </w:tc>
      </w:tr>
      <w:tr w:rsidRPr="00467170" w:rsidR="00467170" w:rsidTr="7AC31E64" w14:paraId="474E9BC6" w14:textId="77777777">
        <w:tc>
          <w:tcPr>
            <w:tcW w:w="1800" w:type="dxa"/>
            <w:tcMar/>
            <w:hideMark/>
          </w:tcPr>
          <w:p w:rsidRPr="00467170" w:rsidR="00467170" w:rsidP="7AC31E64" w:rsidRDefault="00467170" w14:paraId="79F36E8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0AE326A7" w14:textId="04E09C91">
            <w:pPr>
              <w:pStyle w:val="BodyText"/>
              <w:rPr>
                <w:rFonts w:ascii="Aptos" w:hAnsi="Aptos" w:asciiTheme="minorAscii" w:hAnsiTheme="minorAscii"/>
                <w:b w:val="0"/>
                <w:bCs w:val="0"/>
                <w:i w:val="0"/>
                <w:iCs w:val="0"/>
                <w:sz w:val="22"/>
                <w:szCs w:val="22"/>
                <w:lang w:val="en-IN"/>
              </w:rPr>
            </w:pPr>
            <w:r w:rsidRPr="7AC31E64" w:rsidR="76BCCD91">
              <w:rPr>
                <w:rFonts w:ascii="Aptos" w:hAnsi="Aptos" w:asciiTheme="minorAscii" w:hAnsiTheme="minorAscii"/>
                <w:b w:val="0"/>
                <w:bCs w:val="0"/>
                <w:i w:val="0"/>
                <w:iCs w:val="0"/>
                <w:sz w:val="22"/>
                <w:szCs w:val="22"/>
                <w:lang w:val="en-IN"/>
              </w:rPr>
              <w:t>Mandatory Fields Missing</w:t>
            </w:r>
            <w:r w:rsidRPr="7AC31E64" w:rsidR="0CD28E71">
              <w:rPr>
                <w:rFonts w:ascii="Aptos" w:hAnsi="Aptos" w:asciiTheme="minorAscii" w:hAnsiTheme="minorAscii"/>
                <w:b w:val="0"/>
                <w:bCs w:val="0"/>
                <w:i w:val="0"/>
                <w:iCs w:val="0"/>
                <w:sz w:val="22"/>
                <w:szCs w:val="22"/>
                <w:lang w:val="en-IN"/>
              </w:rPr>
              <w:t xml:space="preserve">: </w:t>
            </w:r>
            <w:r w:rsidRPr="7AC31E64" w:rsidR="32745311">
              <w:rPr>
                <w:rFonts w:ascii="Aptos" w:hAnsi="Aptos" w:asciiTheme="minorAscii" w:hAnsiTheme="minorAscii"/>
                <w:b w:val="0"/>
                <w:bCs w:val="0"/>
                <w:i w:val="0"/>
                <w:iCs w:val="0"/>
                <w:sz w:val="22"/>
                <w:szCs w:val="22"/>
                <w:lang w:val="en-IN"/>
              </w:rPr>
              <w:t xml:space="preserve">If Admin </w:t>
            </w:r>
            <w:r w:rsidRPr="7AC31E64" w:rsidR="32745311">
              <w:rPr>
                <w:rFonts w:ascii="Aptos" w:hAnsi="Aptos" w:asciiTheme="minorAscii" w:hAnsiTheme="minorAscii"/>
                <w:b w:val="0"/>
                <w:bCs w:val="0"/>
                <w:i w:val="0"/>
                <w:iCs w:val="0"/>
                <w:sz w:val="22"/>
                <w:szCs w:val="22"/>
                <w:lang w:val="en-IN"/>
              </w:rPr>
              <w:t>doesn’t</w:t>
            </w:r>
            <w:r w:rsidRPr="7AC31E64" w:rsidR="32745311">
              <w:rPr>
                <w:rFonts w:ascii="Aptos" w:hAnsi="Aptos" w:asciiTheme="minorAscii" w:hAnsiTheme="minorAscii"/>
                <w:b w:val="0"/>
                <w:bCs w:val="0"/>
                <w:i w:val="0"/>
                <w:iCs w:val="0"/>
                <w:sz w:val="22"/>
                <w:szCs w:val="22"/>
                <w:lang w:val="en-IN"/>
              </w:rPr>
              <w:t xml:space="preserve"> enter the mandatory fields, system throws an error.</w:t>
            </w:r>
          </w:p>
        </w:tc>
      </w:tr>
      <w:tr w:rsidRPr="00467170" w:rsidR="00467170" w:rsidTr="7AC31E64" w14:paraId="67ABE172" w14:textId="77777777">
        <w:tc>
          <w:tcPr>
            <w:tcW w:w="1800" w:type="dxa"/>
            <w:tcMar/>
            <w:hideMark/>
          </w:tcPr>
          <w:p w:rsidRPr="00467170" w:rsidR="00467170" w:rsidP="7AC31E64" w:rsidRDefault="00467170" w14:paraId="2DBAE33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75AC224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recurring template is saved and queued for automatic background materialization.</w:t>
            </w:r>
          </w:p>
        </w:tc>
      </w:tr>
    </w:tbl>
    <w:p w:rsidRPr="00467170" w:rsidR="00467170" w:rsidP="7AC31E64" w:rsidRDefault="00467170" w14:paraId="47F4C2BB" w14:textId="77777777">
      <w:pPr>
        <w:pStyle w:val="BodyText"/>
        <w:rPr>
          <w:rFonts w:ascii="Aptos" w:hAnsi="Aptos" w:asciiTheme="minorAscii" w:hAnsiTheme="minorAscii"/>
          <w:b w:val="1"/>
          <w:bCs w:val="1"/>
          <w:i w:val="0"/>
          <w:iCs w:val="0"/>
          <w:sz w:val="22"/>
          <w:szCs w:val="22"/>
          <w:lang w:val="en-IN"/>
        </w:rPr>
      </w:pPr>
    </w:p>
    <w:p w:rsidR="0CD28E71" w:rsidP="7AC31E64" w:rsidRDefault="0CD28E71" w14:paraId="7314F051" w14:textId="7EB573D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UC-23: VIEW RECURRING</w:t>
      </w:r>
      <w:r w:rsidRPr="7AC31E64" w:rsidR="06E870DC">
        <w:rPr>
          <w:rFonts w:ascii="Aptos" w:hAnsi="Aptos" w:asciiTheme="minorAscii" w:hAnsiTheme="minorAscii"/>
          <w:b w:val="1"/>
          <w:bCs w:val="1"/>
          <w:i w:val="0"/>
          <w:iCs w:val="0"/>
          <w:sz w:val="22"/>
          <w:szCs w:val="22"/>
          <w:lang w:val="en-IN"/>
        </w:rPr>
        <w:t xml:space="preserve"> APPOINTMENTS</w:t>
      </w:r>
    </w:p>
    <w:tbl>
      <w:tblPr>
        <w:tblStyle w:val="TableGrid"/>
        <w:tblW w:w="9360" w:type="dxa"/>
        <w:tblLook w:val="04A0" w:firstRow="1" w:lastRow="0" w:firstColumn="1" w:lastColumn="0" w:noHBand="0" w:noVBand="1"/>
      </w:tblPr>
      <w:tblGrid>
        <w:gridCol w:w="1800"/>
        <w:gridCol w:w="7560"/>
      </w:tblGrid>
      <w:tr w:rsidRPr="00467170" w:rsidR="00467170" w:rsidTr="7AC31E64" w14:paraId="557F7976" w14:textId="77777777">
        <w:tc>
          <w:tcPr>
            <w:tcW w:w="1800" w:type="dxa"/>
            <w:tcMar/>
            <w:hideMark/>
          </w:tcPr>
          <w:p w:rsidRPr="00467170" w:rsidR="00467170" w:rsidP="7AC31E64" w:rsidRDefault="00467170" w14:paraId="7C1EE01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47885DB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20902AB" w14:textId="77777777">
        <w:tc>
          <w:tcPr>
            <w:tcW w:w="1800" w:type="dxa"/>
            <w:tcMar/>
            <w:hideMark/>
          </w:tcPr>
          <w:p w:rsidRPr="00467170" w:rsidR="00467170" w:rsidP="7AC31E64" w:rsidRDefault="00467170" w14:paraId="1663911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04C2D8E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UC-23</w:t>
            </w:r>
          </w:p>
        </w:tc>
      </w:tr>
      <w:tr w:rsidRPr="00467170" w:rsidR="00467170" w:rsidTr="7AC31E64" w14:paraId="4D43F27D" w14:textId="77777777">
        <w:tc>
          <w:tcPr>
            <w:tcW w:w="1800" w:type="dxa"/>
            <w:tcMar/>
            <w:hideMark/>
          </w:tcPr>
          <w:p w:rsidRPr="00467170" w:rsidR="00467170" w:rsidP="7AC31E64" w:rsidRDefault="00467170" w14:paraId="6EB83CA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2CFBA70A" w14:textId="7B36F1AF">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View Recurring</w:t>
            </w:r>
            <w:r w:rsidRPr="7AC31E64" w:rsidR="1476E537">
              <w:rPr>
                <w:rFonts w:ascii="Aptos" w:hAnsi="Aptos" w:asciiTheme="minorAscii" w:hAnsiTheme="minorAscii"/>
                <w:b w:val="0"/>
                <w:bCs w:val="0"/>
                <w:i w:val="0"/>
                <w:iCs w:val="0"/>
                <w:sz w:val="22"/>
                <w:szCs w:val="22"/>
                <w:lang w:val="en-IN"/>
              </w:rPr>
              <w:t xml:space="preserve"> Appointments</w:t>
            </w:r>
          </w:p>
        </w:tc>
      </w:tr>
      <w:tr w:rsidRPr="00467170" w:rsidR="00467170" w:rsidTr="7AC31E64" w14:paraId="402FA94D" w14:textId="77777777">
        <w:tc>
          <w:tcPr>
            <w:tcW w:w="1800" w:type="dxa"/>
            <w:tcMar/>
            <w:hideMark/>
          </w:tcPr>
          <w:p w:rsidRPr="00467170" w:rsidR="00467170" w:rsidP="7AC31E64" w:rsidRDefault="00467170" w14:paraId="42BA86A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08CD1F1F" w14:textId="708FC5FB">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Lists recurring appointment templates</w:t>
            </w:r>
            <w:r w:rsidRPr="7AC31E64" w:rsidR="50E5795C">
              <w:rPr>
                <w:rFonts w:ascii="Aptos" w:hAnsi="Aptos" w:asciiTheme="minorAscii" w:hAnsiTheme="minorAscii"/>
                <w:b w:val="0"/>
                <w:bCs w:val="0"/>
                <w:i w:val="0"/>
                <w:iCs w:val="0"/>
                <w:sz w:val="22"/>
                <w:szCs w:val="22"/>
                <w:lang w:val="en-IN"/>
              </w:rPr>
              <w:t>.</w:t>
            </w:r>
          </w:p>
        </w:tc>
      </w:tr>
      <w:tr w:rsidRPr="00467170" w:rsidR="00467170" w:rsidTr="7AC31E64" w14:paraId="5682A324" w14:textId="77777777">
        <w:tc>
          <w:tcPr>
            <w:tcW w:w="1800" w:type="dxa"/>
            <w:tcMar/>
            <w:hideMark/>
          </w:tcPr>
          <w:p w:rsidRPr="00467170" w:rsidR="00467170" w:rsidP="7AC31E64" w:rsidRDefault="00467170" w14:paraId="7F7EBBEC"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3BFC3B7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30784A24" w14:textId="77777777">
        <w:tc>
          <w:tcPr>
            <w:tcW w:w="1800" w:type="dxa"/>
            <w:tcMar/>
            <w:hideMark/>
          </w:tcPr>
          <w:p w:rsidRPr="00467170" w:rsidR="00467170" w:rsidP="7AC31E64" w:rsidRDefault="00467170" w14:paraId="6CB9848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241E10D4"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w:t>
            </w:r>
          </w:p>
        </w:tc>
      </w:tr>
      <w:tr w:rsidRPr="00467170" w:rsidR="00467170" w:rsidTr="7AC31E64" w14:paraId="47B6FFF3" w14:textId="77777777">
        <w:tc>
          <w:tcPr>
            <w:tcW w:w="1800" w:type="dxa"/>
            <w:tcMar/>
            <w:hideMark/>
          </w:tcPr>
          <w:p w:rsidRPr="00467170" w:rsidR="00467170" w:rsidP="7AC31E64" w:rsidRDefault="00467170" w14:paraId="11C1189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37D9976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navigates to the Recurring Appointments list.</w:t>
            </w:r>
          </w:p>
          <w:p w:rsidRPr="00467170" w:rsidR="00467170" w:rsidP="7AC31E64" w:rsidRDefault="00467170" w14:paraId="3191FA86"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displays a paginated list of active templates.</w:t>
            </w:r>
          </w:p>
          <w:p w:rsidRPr="00467170" w:rsidR="00467170" w:rsidP="7AC31E64" w:rsidRDefault="00467170" w14:paraId="4844B1A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clicks on a specific template.</w:t>
            </w:r>
          </w:p>
          <w:p w:rsidRPr="00467170" w:rsidR="00467170" w:rsidP="7AC31E64" w:rsidRDefault="00467170" w14:paraId="0E615999" w14:textId="57D7C7BA">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4. System retrieves the template details alongside its materialized appointments</w:t>
            </w:r>
            <w:r w:rsidRPr="7AC31E64" w:rsidR="1207E73C">
              <w:rPr>
                <w:rFonts w:ascii="Aptos" w:hAnsi="Aptos" w:asciiTheme="minorAscii" w:hAnsiTheme="minorAscii"/>
                <w:b w:val="0"/>
                <w:bCs w:val="0"/>
                <w:i w:val="0"/>
                <w:iCs w:val="0"/>
                <w:sz w:val="22"/>
                <w:szCs w:val="22"/>
                <w:lang w:val="en-IN"/>
              </w:rPr>
              <w:t xml:space="preserve"> and </w:t>
            </w:r>
            <w:r w:rsidRPr="7AC31E64" w:rsidR="1207E73C">
              <w:rPr>
                <w:rFonts w:ascii="Aptos" w:hAnsi="Aptos" w:asciiTheme="minorAscii" w:hAnsiTheme="minorAscii"/>
                <w:b w:val="0"/>
                <w:bCs w:val="0"/>
                <w:i w:val="0"/>
                <w:iCs w:val="0"/>
                <w:sz w:val="22"/>
                <w:szCs w:val="22"/>
                <w:lang w:val="en-IN"/>
              </w:rPr>
              <w:t>non-materialized</w:t>
            </w:r>
            <w:r w:rsidRPr="7AC31E64" w:rsidR="1207E73C">
              <w:rPr>
                <w:rFonts w:ascii="Aptos" w:hAnsi="Aptos" w:asciiTheme="minorAscii" w:hAnsiTheme="minorAscii"/>
                <w:b w:val="0"/>
                <w:bCs w:val="0"/>
                <w:i w:val="0"/>
                <w:iCs w:val="0"/>
                <w:sz w:val="22"/>
                <w:szCs w:val="22"/>
                <w:lang w:val="en-IN"/>
              </w:rPr>
              <w:t xml:space="preserve"> appointments.</w:t>
            </w:r>
          </w:p>
        </w:tc>
      </w:tr>
      <w:tr w:rsidRPr="00467170" w:rsidR="00467170" w:rsidTr="7AC31E64" w14:paraId="62B21CA8" w14:textId="77777777">
        <w:tc>
          <w:tcPr>
            <w:tcW w:w="1800" w:type="dxa"/>
            <w:tcMar/>
            <w:hideMark/>
          </w:tcPr>
          <w:p w:rsidRPr="00467170" w:rsidR="00467170" w:rsidP="7AC31E64" w:rsidRDefault="00467170" w14:paraId="5285DE0D"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74A46B3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Empty List: If no templates exist, the system displays a "No recurring templates found" message.</w:t>
            </w:r>
          </w:p>
        </w:tc>
      </w:tr>
      <w:tr w:rsidRPr="00467170" w:rsidR="00467170" w:rsidTr="7AC31E64" w14:paraId="151B541A" w14:textId="77777777">
        <w:tc>
          <w:tcPr>
            <w:tcW w:w="1800" w:type="dxa"/>
            <w:tcMar/>
            <w:hideMark/>
          </w:tcPr>
          <w:p w:rsidRPr="00467170" w:rsidR="00467170" w:rsidP="7AC31E64" w:rsidRDefault="00467170" w14:paraId="660246A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005D448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successfully views the template configuration and its forecasted meetings.</w:t>
            </w:r>
          </w:p>
        </w:tc>
      </w:tr>
    </w:tbl>
    <w:p w:rsidRPr="00467170" w:rsidR="00467170" w:rsidP="7AC31E64" w:rsidRDefault="00467170" w14:paraId="5476277D"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53D5B78A" w14:textId="7BEB6F50">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UC-24: UPDATE RECURRING</w:t>
      </w:r>
      <w:r w:rsidRPr="7AC31E64" w:rsidR="1C0B6E88">
        <w:rPr>
          <w:rFonts w:ascii="Aptos" w:hAnsi="Aptos" w:asciiTheme="minorAscii" w:hAnsiTheme="minorAscii"/>
          <w:b w:val="1"/>
          <w:bCs w:val="1"/>
          <w:i w:val="0"/>
          <w:iCs w:val="0"/>
          <w:sz w:val="22"/>
          <w:szCs w:val="22"/>
          <w:lang w:val="en-IN"/>
        </w:rPr>
        <w:t xml:space="preserve"> APPOINTMENT</w:t>
      </w:r>
    </w:p>
    <w:tbl>
      <w:tblPr>
        <w:tblStyle w:val="TableGrid"/>
        <w:tblW w:w="9360" w:type="dxa"/>
        <w:tblLook w:val="04A0" w:firstRow="1" w:lastRow="0" w:firstColumn="1" w:lastColumn="0" w:noHBand="0" w:noVBand="1"/>
      </w:tblPr>
      <w:tblGrid>
        <w:gridCol w:w="1800"/>
        <w:gridCol w:w="7560"/>
      </w:tblGrid>
      <w:tr w:rsidRPr="00467170" w:rsidR="00467170" w:rsidTr="7AC31E64" w14:paraId="68762BC0" w14:textId="77777777">
        <w:tc>
          <w:tcPr>
            <w:tcW w:w="1800" w:type="dxa"/>
            <w:tcMar/>
            <w:hideMark/>
          </w:tcPr>
          <w:p w:rsidRPr="00467170" w:rsidR="00467170" w:rsidP="7AC31E64" w:rsidRDefault="00467170" w14:paraId="48EEFFF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13DEE14E"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57141D44" w14:textId="77777777">
        <w:tc>
          <w:tcPr>
            <w:tcW w:w="1800" w:type="dxa"/>
            <w:tcMar/>
            <w:hideMark/>
          </w:tcPr>
          <w:p w:rsidRPr="00467170" w:rsidR="00467170" w:rsidP="7AC31E64" w:rsidRDefault="00467170" w14:paraId="18794A5B"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0026443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UC-24</w:t>
            </w:r>
          </w:p>
        </w:tc>
      </w:tr>
      <w:tr w:rsidRPr="00467170" w:rsidR="00467170" w:rsidTr="7AC31E64" w14:paraId="5A12BA47" w14:textId="77777777">
        <w:tc>
          <w:tcPr>
            <w:tcW w:w="1800" w:type="dxa"/>
            <w:tcMar/>
            <w:hideMark/>
          </w:tcPr>
          <w:p w:rsidRPr="00467170" w:rsidR="00467170" w:rsidP="7AC31E64" w:rsidRDefault="00467170" w14:paraId="39B39C63"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3A834C4B" w14:textId="480A5244">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Update Recurring </w:t>
            </w:r>
            <w:r w:rsidRPr="7AC31E64" w:rsidR="46EE814D">
              <w:rPr>
                <w:rFonts w:ascii="Aptos" w:hAnsi="Aptos" w:asciiTheme="minorAscii" w:hAnsiTheme="minorAscii"/>
                <w:b w:val="0"/>
                <w:bCs w:val="0"/>
                <w:i w:val="0"/>
                <w:iCs w:val="0"/>
                <w:sz w:val="22"/>
                <w:szCs w:val="22"/>
                <w:lang w:val="en-IN"/>
              </w:rPr>
              <w:t>Appointmen</w:t>
            </w:r>
          </w:p>
        </w:tc>
      </w:tr>
      <w:tr w:rsidRPr="00467170" w:rsidR="00467170" w:rsidTr="7AC31E64" w14:paraId="1433FE80" w14:textId="77777777">
        <w:tc>
          <w:tcPr>
            <w:tcW w:w="1800" w:type="dxa"/>
            <w:tcMar/>
            <w:hideMark/>
          </w:tcPr>
          <w:p w:rsidRPr="00467170" w:rsidR="00467170" w:rsidP="7AC31E64" w:rsidRDefault="00467170" w14:paraId="1B81184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428C1CA7" w14:textId="7F2E4982">
            <w:pPr>
              <w:pStyle w:val="BodyText"/>
              <w:rPr>
                <w:rFonts w:ascii="Aptos" w:hAnsi="Aptos" w:asciiTheme="minorAscii" w:hAnsiTheme="minorAscii"/>
                <w:b w:val="0"/>
                <w:bCs w:val="0"/>
                <w:i w:val="0"/>
                <w:iCs w:val="0"/>
                <w:sz w:val="22"/>
                <w:szCs w:val="22"/>
                <w:lang w:val="en-IN"/>
              </w:rPr>
            </w:pPr>
            <w:r w:rsidRPr="7AC31E64" w:rsidR="596982B7">
              <w:rPr>
                <w:rFonts w:ascii="Aptos" w:hAnsi="Aptos" w:asciiTheme="minorAscii" w:hAnsiTheme="minorAscii"/>
                <w:b w:val="0"/>
                <w:bCs w:val="0"/>
                <w:i w:val="0"/>
                <w:iCs w:val="0"/>
                <w:sz w:val="22"/>
                <w:szCs w:val="22"/>
                <w:lang w:val="en-IN"/>
              </w:rPr>
              <w:t>Modifies a template's time, frequency, or end date. Only affects future unmaterialized occurrences.</w:t>
            </w:r>
          </w:p>
        </w:tc>
      </w:tr>
      <w:tr w:rsidRPr="00467170" w:rsidR="00467170" w:rsidTr="7AC31E64" w14:paraId="635E7438" w14:textId="77777777">
        <w:tc>
          <w:tcPr>
            <w:tcW w:w="1800" w:type="dxa"/>
            <w:tcMar/>
            <w:hideMark/>
          </w:tcPr>
          <w:p w:rsidRPr="00467170" w:rsidR="00467170" w:rsidP="7AC31E64" w:rsidRDefault="00467170" w14:paraId="29B7211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717CFF63"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0CB9EDF4" w14:textId="77777777">
        <w:tc>
          <w:tcPr>
            <w:tcW w:w="1800" w:type="dxa"/>
            <w:tcMar/>
            <w:hideMark/>
          </w:tcPr>
          <w:p w:rsidRPr="00467170" w:rsidR="00467170" w:rsidP="7AC31E64" w:rsidRDefault="00467170" w14:paraId="399D80E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6A6701B8"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template exists.</w:t>
            </w:r>
          </w:p>
        </w:tc>
      </w:tr>
      <w:tr w:rsidRPr="00467170" w:rsidR="00467170" w:rsidTr="7AC31E64" w14:paraId="4CFC3518" w14:textId="77777777">
        <w:tc>
          <w:tcPr>
            <w:tcW w:w="1800" w:type="dxa"/>
            <w:tcMar/>
            <w:hideMark/>
          </w:tcPr>
          <w:p w:rsidRPr="00467170" w:rsidR="00467170" w:rsidP="7AC31E64" w:rsidRDefault="00467170" w14:paraId="53EA51A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5F4B4D5B"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recurring template and clicks "Edit".</w:t>
            </w:r>
          </w:p>
          <w:p w:rsidRPr="00467170" w:rsidR="00467170" w:rsidP="7AC31E64" w:rsidRDefault="00467170" w14:paraId="66E38628" w14:textId="7F746801">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2. Admin </w:t>
            </w:r>
            <w:r w:rsidRPr="7AC31E64" w:rsidR="0CD28E71">
              <w:rPr>
                <w:rFonts w:ascii="Aptos" w:hAnsi="Aptos" w:asciiTheme="minorAscii" w:hAnsiTheme="minorAscii"/>
                <w:b w:val="0"/>
                <w:bCs w:val="0"/>
                <w:i w:val="0"/>
                <w:iCs w:val="0"/>
                <w:sz w:val="22"/>
                <w:szCs w:val="22"/>
                <w:lang w:val="en-IN"/>
              </w:rPr>
              <w:t>modifies</w:t>
            </w:r>
            <w:r w:rsidRPr="7AC31E64" w:rsidR="0CD28E71">
              <w:rPr>
                <w:rFonts w:ascii="Aptos" w:hAnsi="Aptos" w:asciiTheme="minorAscii" w:hAnsiTheme="minorAscii"/>
                <w:b w:val="0"/>
                <w:bCs w:val="0"/>
                <w:i w:val="0"/>
                <w:iCs w:val="0"/>
                <w:sz w:val="22"/>
                <w:szCs w:val="22"/>
                <w:lang w:val="en-IN"/>
              </w:rPr>
              <w:t xml:space="preserve"> allowed fields (e.g., Time, Frequency, End Date).</w:t>
            </w:r>
          </w:p>
          <w:p w:rsidRPr="00467170" w:rsidR="00467170" w:rsidP="7AC31E64" w:rsidRDefault="00467170" w14:paraId="419E8E2A"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saves the changes.</w:t>
            </w:r>
          </w:p>
          <w:p w:rsidRPr="00467170" w:rsidR="00467170" w:rsidP="7AC31E64" w:rsidRDefault="00467170" w14:paraId="7AC0AEBB" w14:textId="628345E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4. System applies the updates to the </w:t>
            </w:r>
            <w:r w:rsidRPr="7AC31E64" w:rsidR="14DA41BB">
              <w:rPr>
                <w:rFonts w:ascii="Aptos" w:hAnsi="Aptos" w:asciiTheme="minorAscii" w:hAnsiTheme="minorAscii"/>
                <w:b w:val="0"/>
                <w:bCs w:val="0"/>
                <w:i w:val="0"/>
                <w:iCs w:val="0"/>
                <w:sz w:val="22"/>
                <w:szCs w:val="22"/>
                <w:lang w:val="en-IN"/>
              </w:rPr>
              <w:t>recurring appointments</w:t>
            </w:r>
            <w:r w:rsidRPr="7AC31E64" w:rsidR="0CD28E71">
              <w:rPr>
                <w:rFonts w:ascii="Aptos" w:hAnsi="Aptos" w:asciiTheme="minorAscii" w:hAnsiTheme="minorAscii"/>
                <w:b w:val="0"/>
                <w:bCs w:val="0"/>
                <w:i w:val="0"/>
                <w:iCs w:val="0"/>
                <w:sz w:val="22"/>
                <w:szCs w:val="22"/>
                <w:lang w:val="en-IN"/>
              </w:rPr>
              <w:t>.</w:t>
            </w:r>
          </w:p>
        </w:tc>
      </w:tr>
      <w:tr w:rsidRPr="00467170" w:rsidR="00467170" w:rsidTr="7AC31E64" w14:paraId="532FB71E" w14:textId="77777777">
        <w:tc>
          <w:tcPr>
            <w:tcW w:w="1800" w:type="dxa"/>
            <w:tcMar/>
            <w:hideMark/>
          </w:tcPr>
          <w:p w:rsidRPr="00467170" w:rsidR="00467170" w:rsidP="7AC31E64" w:rsidRDefault="00467170" w14:paraId="028DA89F"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0F8A9982" w14:textId="18BF116F">
            <w:pPr>
              <w:pStyle w:val="BodyText"/>
              <w:rPr>
                <w:rFonts w:ascii="Aptos" w:hAnsi="Aptos" w:asciiTheme="minorAscii" w:hAnsiTheme="minorAscii"/>
                <w:b w:val="0"/>
                <w:bCs w:val="0"/>
                <w:i w:val="0"/>
                <w:iCs w:val="0"/>
                <w:sz w:val="22"/>
                <w:szCs w:val="22"/>
                <w:lang w:val="en-IN"/>
              </w:rPr>
            </w:pPr>
            <w:r w:rsidRPr="7AC31E64" w:rsidR="39902449">
              <w:rPr>
                <w:rFonts w:ascii="Aptos" w:hAnsi="Aptos" w:asciiTheme="minorAscii" w:hAnsiTheme="minorAscii"/>
                <w:b w:val="0"/>
                <w:bCs w:val="0"/>
                <w:i w:val="0"/>
                <w:iCs w:val="0"/>
                <w:sz w:val="22"/>
                <w:szCs w:val="22"/>
                <w:lang w:val="en-IN"/>
              </w:rPr>
              <w:t>Invalid Dates: If the end date is set before the start date, the system rejects it and an error is displayed.</w:t>
            </w:r>
          </w:p>
        </w:tc>
      </w:tr>
      <w:tr w:rsidRPr="00467170" w:rsidR="00467170" w:rsidTr="7AC31E64" w14:paraId="18B9087D" w14:textId="77777777">
        <w:tc>
          <w:tcPr>
            <w:tcW w:w="1800" w:type="dxa"/>
            <w:tcMar/>
            <w:hideMark/>
          </w:tcPr>
          <w:p w:rsidRPr="00467170" w:rsidR="00467170" w:rsidP="7AC31E64" w:rsidRDefault="00467170" w14:paraId="6890CEC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165A13D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The template is updated, altering how the background job materializes future appointments, leaving past records completely untouched.</w:t>
            </w:r>
          </w:p>
        </w:tc>
      </w:tr>
    </w:tbl>
    <w:p w:rsidRPr="00467170" w:rsidR="00467170" w:rsidP="7AC31E64" w:rsidRDefault="00467170" w14:paraId="0D8758EA" w14:textId="77777777">
      <w:pPr>
        <w:pStyle w:val="BodyText"/>
        <w:rPr>
          <w:rFonts w:ascii="Aptos" w:hAnsi="Aptos" w:asciiTheme="minorAscii" w:hAnsiTheme="minorAscii"/>
          <w:b w:val="1"/>
          <w:bCs w:val="1"/>
          <w:i w:val="0"/>
          <w:iCs w:val="0"/>
          <w:sz w:val="22"/>
          <w:szCs w:val="22"/>
          <w:lang w:val="en-IN"/>
        </w:rPr>
      </w:pPr>
    </w:p>
    <w:p w:rsidRPr="00467170" w:rsidR="00467170" w:rsidP="7AC31E64" w:rsidRDefault="00467170" w14:paraId="1C6AB0A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UC-25: DELETE RECURRING APPOINTMENT</w:t>
      </w:r>
    </w:p>
    <w:tbl>
      <w:tblPr>
        <w:tblStyle w:val="TableGrid"/>
        <w:tblW w:w="9360" w:type="dxa"/>
        <w:tblLook w:val="04A0" w:firstRow="1" w:lastRow="0" w:firstColumn="1" w:lastColumn="0" w:noHBand="0" w:noVBand="1"/>
      </w:tblPr>
      <w:tblGrid>
        <w:gridCol w:w="1800"/>
        <w:gridCol w:w="7560"/>
      </w:tblGrid>
      <w:tr w:rsidRPr="00467170" w:rsidR="00467170" w:rsidTr="7AC31E64" w14:paraId="689E49FC" w14:textId="77777777">
        <w:tc>
          <w:tcPr>
            <w:tcW w:w="1800" w:type="dxa"/>
            <w:tcMar/>
            <w:hideMark/>
          </w:tcPr>
          <w:p w:rsidRPr="00467170" w:rsidR="00467170" w:rsidP="7AC31E64" w:rsidRDefault="00467170" w14:paraId="44078727"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Field</w:t>
            </w:r>
          </w:p>
        </w:tc>
        <w:tc>
          <w:tcPr>
            <w:tcW w:w="7560" w:type="dxa"/>
            <w:tcMar/>
            <w:hideMark/>
          </w:tcPr>
          <w:p w:rsidRPr="00467170" w:rsidR="00467170" w:rsidP="7AC31E64" w:rsidRDefault="00467170" w14:paraId="6FD8BB8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Description</w:t>
            </w:r>
          </w:p>
        </w:tc>
      </w:tr>
      <w:tr w:rsidRPr="00467170" w:rsidR="00467170" w:rsidTr="7AC31E64" w14:paraId="4D8E6BBB" w14:textId="77777777">
        <w:tc>
          <w:tcPr>
            <w:tcW w:w="1800" w:type="dxa"/>
            <w:tcMar/>
            <w:hideMark/>
          </w:tcPr>
          <w:p w:rsidRPr="00467170" w:rsidR="00467170" w:rsidP="7AC31E64" w:rsidRDefault="00467170" w14:paraId="1B8927C9"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Number</w:t>
            </w:r>
          </w:p>
        </w:tc>
        <w:tc>
          <w:tcPr>
            <w:tcW w:w="7560" w:type="dxa"/>
            <w:tcMar/>
            <w:hideMark/>
          </w:tcPr>
          <w:p w:rsidRPr="00467170" w:rsidR="00467170" w:rsidP="7AC31E64" w:rsidRDefault="00467170" w14:paraId="77C7F852"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UC-25</w:t>
            </w:r>
          </w:p>
        </w:tc>
      </w:tr>
      <w:tr w:rsidRPr="00467170" w:rsidR="00467170" w:rsidTr="7AC31E64" w14:paraId="5DE4B9CF" w14:textId="77777777">
        <w:tc>
          <w:tcPr>
            <w:tcW w:w="1800" w:type="dxa"/>
            <w:tcMar/>
            <w:hideMark/>
          </w:tcPr>
          <w:p w:rsidRPr="00467170" w:rsidR="00467170" w:rsidP="7AC31E64" w:rsidRDefault="00467170" w14:paraId="6BC7CE35"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Use Case Name</w:t>
            </w:r>
          </w:p>
        </w:tc>
        <w:tc>
          <w:tcPr>
            <w:tcW w:w="7560" w:type="dxa"/>
            <w:tcMar/>
            <w:hideMark/>
          </w:tcPr>
          <w:p w:rsidRPr="00467170" w:rsidR="00467170" w:rsidP="7AC31E64" w:rsidRDefault="00467170" w14:paraId="6B3EA8F5"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Delete Recurring Appointment</w:t>
            </w:r>
          </w:p>
        </w:tc>
      </w:tr>
      <w:tr w:rsidRPr="00467170" w:rsidR="00467170" w:rsidTr="7AC31E64" w14:paraId="76853AEC" w14:textId="77777777">
        <w:tc>
          <w:tcPr>
            <w:tcW w:w="1800" w:type="dxa"/>
            <w:tcMar/>
            <w:hideMark/>
          </w:tcPr>
          <w:p w:rsidRPr="00467170" w:rsidR="00467170" w:rsidP="7AC31E64" w:rsidRDefault="00467170" w14:paraId="2AB92F5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Overview</w:t>
            </w:r>
          </w:p>
        </w:tc>
        <w:tc>
          <w:tcPr>
            <w:tcW w:w="7560" w:type="dxa"/>
            <w:tcMar/>
            <w:hideMark/>
          </w:tcPr>
          <w:p w:rsidRPr="00467170" w:rsidR="00467170" w:rsidP="7AC31E64" w:rsidRDefault="00467170" w14:paraId="1D58E63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Permanently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a recurring appointment template. Past materialized appointments are </w:t>
            </w:r>
            <w:r w:rsidRPr="7AC31E64" w:rsidR="0CD28E71">
              <w:rPr>
                <w:rFonts w:ascii="Aptos" w:hAnsi="Aptos" w:asciiTheme="minorAscii" w:hAnsiTheme="minorAscii"/>
                <w:b w:val="0"/>
                <w:bCs w:val="0"/>
                <w:i w:val="0"/>
                <w:iCs w:val="0"/>
                <w:sz w:val="22"/>
                <w:szCs w:val="22"/>
                <w:lang w:val="en-IN"/>
              </w:rPr>
              <w:t>retained</w:t>
            </w:r>
            <w:r w:rsidRPr="7AC31E64" w:rsidR="0CD28E71">
              <w:rPr>
                <w:rFonts w:ascii="Aptos" w:hAnsi="Aptos" w:asciiTheme="minorAscii" w:hAnsiTheme="minorAscii"/>
                <w:b w:val="0"/>
                <w:bCs w:val="0"/>
                <w:i w:val="0"/>
                <w:iCs w:val="0"/>
                <w:sz w:val="22"/>
                <w:szCs w:val="22"/>
                <w:lang w:val="en-IN"/>
              </w:rPr>
              <w:t xml:space="preserve"> but unlinked from the deleted template.</w:t>
            </w:r>
          </w:p>
        </w:tc>
      </w:tr>
      <w:tr w:rsidRPr="00467170" w:rsidR="00467170" w:rsidTr="7AC31E64" w14:paraId="6F9DFC47" w14:textId="77777777">
        <w:tc>
          <w:tcPr>
            <w:tcW w:w="1800" w:type="dxa"/>
            <w:tcMar/>
            <w:hideMark/>
          </w:tcPr>
          <w:p w:rsidRPr="00467170" w:rsidR="00467170" w:rsidP="7AC31E64" w:rsidRDefault="00467170" w14:paraId="7032799A"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Actors</w:t>
            </w:r>
          </w:p>
        </w:tc>
        <w:tc>
          <w:tcPr>
            <w:tcW w:w="7560" w:type="dxa"/>
            <w:tcMar/>
            <w:hideMark/>
          </w:tcPr>
          <w:p w:rsidRPr="00467170" w:rsidR="00467170" w:rsidP="7AC31E64" w:rsidRDefault="00467170" w14:paraId="5B6FEB2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w:t>
            </w:r>
          </w:p>
        </w:tc>
      </w:tr>
      <w:tr w:rsidRPr="00467170" w:rsidR="00467170" w:rsidTr="7AC31E64" w14:paraId="4A3B9D11" w14:textId="77777777">
        <w:tc>
          <w:tcPr>
            <w:tcW w:w="1800" w:type="dxa"/>
            <w:tcMar/>
            <w:hideMark/>
          </w:tcPr>
          <w:p w:rsidRPr="00467170" w:rsidR="00467170" w:rsidP="7AC31E64" w:rsidRDefault="00467170" w14:paraId="1AE43551"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Pre-condition</w:t>
            </w:r>
          </w:p>
        </w:tc>
        <w:tc>
          <w:tcPr>
            <w:tcW w:w="7560" w:type="dxa"/>
            <w:tcMar/>
            <w:hideMark/>
          </w:tcPr>
          <w:p w:rsidRPr="00467170" w:rsidR="00467170" w:rsidP="7AC31E64" w:rsidRDefault="00467170" w14:paraId="3FDE3247"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Admin is logged in, and the recurring template exists.</w:t>
            </w:r>
          </w:p>
        </w:tc>
      </w:tr>
      <w:tr w:rsidRPr="00467170" w:rsidR="00467170" w:rsidTr="7AC31E64" w14:paraId="44EDAD8A" w14:textId="77777777">
        <w:tc>
          <w:tcPr>
            <w:tcW w:w="1800" w:type="dxa"/>
            <w:tcMar/>
            <w:hideMark/>
          </w:tcPr>
          <w:p w:rsidRPr="00467170" w:rsidR="00467170" w:rsidP="7AC31E64" w:rsidRDefault="00467170" w14:paraId="6C0575C2"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Main Success Flow</w:t>
            </w:r>
          </w:p>
        </w:tc>
        <w:tc>
          <w:tcPr>
            <w:tcW w:w="7560" w:type="dxa"/>
            <w:tcMar/>
            <w:hideMark/>
          </w:tcPr>
          <w:p w:rsidRPr="00467170" w:rsidR="00467170" w:rsidP="7AC31E64" w:rsidRDefault="00467170" w14:paraId="2883727D"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1. Admin selects a recurring template and clicks "Delete".</w:t>
            </w:r>
          </w:p>
          <w:p w:rsidRPr="00467170" w:rsidR="00467170" w:rsidP="7AC31E64" w:rsidRDefault="00467170" w14:paraId="55CBE52C"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2. System prompts for confirmation.</w:t>
            </w:r>
          </w:p>
          <w:p w:rsidRPr="00467170" w:rsidR="00467170" w:rsidP="7AC31E64" w:rsidRDefault="00467170" w14:paraId="0A23B8EE"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3. Admin confirms deletion.</w:t>
            </w:r>
          </w:p>
          <w:p w:rsidRPr="00467170" w:rsidR="00467170" w:rsidP="7AC31E64" w:rsidRDefault="00467170" w14:paraId="4896314A" w14:textId="37121176">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4. System permanently </w:t>
            </w:r>
            <w:r w:rsidRPr="7AC31E64" w:rsidR="0CD28E71">
              <w:rPr>
                <w:rFonts w:ascii="Aptos" w:hAnsi="Aptos" w:asciiTheme="minorAscii" w:hAnsiTheme="minorAscii"/>
                <w:b w:val="0"/>
                <w:bCs w:val="0"/>
                <w:i w:val="0"/>
                <w:iCs w:val="0"/>
                <w:sz w:val="22"/>
                <w:szCs w:val="22"/>
                <w:lang w:val="en-IN"/>
              </w:rPr>
              <w:t>deletes</w:t>
            </w:r>
            <w:r w:rsidRPr="7AC31E64" w:rsidR="0CD28E71">
              <w:rPr>
                <w:rFonts w:ascii="Aptos" w:hAnsi="Aptos" w:asciiTheme="minorAscii" w:hAnsiTheme="minorAscii"/>
                <w:b w:val="0"/>
                <w:bCs w:val="0"/>
                <w:i w:val="0"/>
                <w:iCs w:val="0"/>
                <w:sz w:val="22"/>
                <w:szCs w:val="22"/>
                <w:lang w:val="en-IN"/>
              </w:rPr>
              <w:t xml:space="preserve"> the template from the database.</w:t>
            </w:r>
          </w:p>
        </w:tc>
      </w:tr>
      <w:tr w:rsidRPr="00467170" w:rsidR="00467170" w:rsidTr="7AC31E64" w14:paraId="2E21CC7E" w14:textId="77777777">
        <w:tc>
          <w:tcPr>
            <w:tcW w:w="1800" w:type="dxa"/>
            <w:tcMar/>
            <w:hideMark/>
          </w:tcPr>
          <w:p w:rsidRPr="00467170" w:rsidR="00467170" w:rsidP="7AC31E64" w:rsidRDefault="00467170" w14:paraId="6D274FD0"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Alternate Flows</w:t>
            </w:r>
          </w:p>
        </w:tc>
        <w:tc>
          <w:tcPr>
            <w:tcW w:w="7560" w:type="dxa"/>
            <w:tcMar/>
            <w:hideMark/>
          </w:tcPr>
          <w:p w:rsidRPr="00467170" w:rsidR="00467170" w:rsidP="7AC31E64" w:rsidRDefault="00467170" w14:paraId="182DBFBF"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Cancellation aborted: Admin cancels the deletion at the confirmation prompt.</w:t>
            </w:r>
          </w:p>
        </w:tc>
      </w:tr>
      <w:tr w:rsidRPr="00467170" w:rsidR="00467170" w:rsidTr="7AC31E64" w14:paraId="38180E27" w14:textId="77777777">
        <w:tc>
          <w:tcPr>
            <w:tcW w:w="1800" w:type="dxa"/>
            <w:tcMar/>
            <w:hideMark/>
          </w:tcPr>
          <w:p w:rsidRPr="00467170" w:rsidR="00467170" w:rsidP="7AC31E64" w:rsidRDefault="00467170" w14:paraId="61AEC9E6" w14:textId="77777777">
            <w:pPr>
              <w:pStyle w:val="BodyText"/>
              <w:rPr>
                <w:rFonts w:ascii="Aptos" w:hAnsi="Aptos" w:asciiTheme="minorAscii" w:hAnsiTheme="minorAscii"/>
                <w:b w:val="1"/>
                <w:bCs w:val="1"/>
                <w:i w:val="0"/>
                <w:iCs w:val="0"/>
                <w:sz w:val="22"/>
                <w:szCs w:val="22"/>
                <w:lang w:val="en-IN"/>
              </w:rPr>
            </w:pPr>
            <w:r w:rsidRPr="7AC31E64" w:rsidR="0CD28E71">
              <w:rPr>
                <w:rFonts w:ascii="Aptos" w:hAnsi="Aptos" w:asciiTheme="minorAscii" w:hAnsiTheme="minorAscii"/>
                <w:b w:val="1"/>
                <w:bCs w:val="1"/>
                <w:i w:val="0"/>
                <w:iCs w:val="0"/>
                <w:sz w:val="22"/>
                <w:szCs w:val="22"/>
                <w:lang w:val="en-IN"/>
              </w:rPr>
              <w:t>Post Condition</w:t>
            </w:r>
          </w:p>
        </w:tc>
        <w:tc>
          <w:tcPr>
            <w:tcW w:w="7560" w:type="dxa"/>
            <w:tcMar/>
            <w:hideMark/>
          </w:tcPr>
          <w:p w:rsidRPr="00467170" w:rsidR="00467170" w:rsidP="7AC31E64" w:rsidRDefault="00467170" w14:paraId="09846B61" w14:textId="77777777">
            <w:pPr>
              <w:pStyle w:val="BodyText"/>
              <w:rPr>
                <w:rFonts w:ascii="Aptos" w:hAnsi="Aptos" w:asciiTheme="minorAscii" w:hAnsiTheme="minorAscii"/>
                <w:b w:val="0"/>
                <w:bCs w:val="0"/>
                <w:i w:val="0"/>
                <w:iCs w:val="0"/>
                <w:sz w:val="22"/>
                <w:szCs w:val="22"/>
                <w:lang w:val="en-IN"/>
              </w:rPr>
            </w:pPr>
            <w:r w:rsidRPr="7AC31E64" w:rsidR="0CD28E71">
              <w:rPr>
                <w:rFonts w:ascii="Aptos" w:hAnsi="Aptos" w:asciiTheme="minorAscii" w:hAnsiTheme="minorAscii"/>
                <w:b w:val="0"/>
                <w:bCs w:val="0"/>
                <w:i w:val="0"/>
                <w:iCs w:val="0"/>
                <w:sz w:val="22"/>
                <w:szCs w:val="22"/>
                <w:lang w:val="en-IN"/>
              </w:rPr>
              <w:t xml:space="preserve">The template is removed, preventing future auto-generation, while historical meetings </w:t>
            </w:r>
            <w:r w:rsidRPr="7AC31E64" w:rsidR="0CD28E71">
              <w:rPr>
                <w:rFonts w:ascii="Aptos" w:hAnsi="Aptos" w:asciiTheme="minorAscii" w:hAnsiTheme="minorAscii"/>
                <w:b w:val="0"/>
                <w:bCs w:val="0"/>
                <w:i w:val="0"/>
                <w:iCs w:val="0"/>
                <w:sz w:val="22"/>
                <w:szCs w:val="22"/>
                <w:lang w:val="en-IN"/>
              </w:rPr>
              <w:t>remain</w:t>
            </w:r>
            <w:r w:rsidRPr="7AC31E64" w:rsidR="0CD28E71">
              <w:rPr>
                <w:rFonts w:ascii="Aptos" w:hAnsi="Aptos" w:asciiTheme="minorAscii" w:hAnsiTheme="minorAscii"/>
                <w:b w:val="0"/>
                <w:bCs w:val="0"/>
                <w:i w:val="0"/>
                <w:iCs w:val="0"/>
                <w:sz w:val="22"/>
                <w:szCs w:val="22"/>
                <w:lang w:val="en-IN"/>
              </w:rPr>
              <w:t xml:space="preserve"> preserved on the calendar.</w:t>
            </w:r>
          </w:p>
        </w:tc>
      </w:tr>
    </w:tbl>
    <w:p w:rsidRPr="00467170" w:rsidR="00467170" w:rsidP="7AC31E64" w:rsidRDefault="00467170" w14:paraId="0DE3C490" w14:textId="77777777">
      <w:pPr>
        <w:pStyle w:val="BodyText"/>
        <w:rPr>
          <w:rFonts w:ascii="Aptos" w:hAnsi="Aptos" w:asciiTheme="minorAscii" w:hAnsiTheme="minorAscii"/>
          <w:b w:val="1"/>
          <w:bCs w:val="1"/>
          <w:i w:val="0"/>
          <w:iCs w:val="0"/>
          <w:sz w:val="22"/>
          <w:szCs w:val="22"/>
          <w:lang w:val="en-IN"/>
        </w:rPr>
      </w:pPr>
    </w:p>
    <w:p w:rsidRPr="002F25F5" w:rsidR="002F25F5" w:rsidP="7AC31E64" w:rsidRDefault="002F25F5" w14:paraId="71209006" w14:textId="6F5DAD20">
      <w:pPr>
        <w:pStyle w:val="BodyText"/>
        <w:rPr>
          <w:rFonts w:ascii="Aptos" w:hAnsi="Aptos" w:asciiTheme="minorAscii" w:hAnsiTheme="minorAscii"/>
          <w:i w:val="0"/>
          <w:iCs w:val="0"/>
          <w:sz w:val="22"/>
          <w:szCs w:val="22"/>
          <w:lang w:val="en-IN"/>
        </w:rPr>
      </w:pPr>
    </w:p>
    <w:sectPr w:rsidRPr="002F25F5" w:rsidR="002F25F5">
      <w:headerReference w:type="default" r:id="rId8"/>
      <w:footerReference w:type="even" r:id="rId9"/>
      <w:footerReference w:type="default" r:id="rId10"/>
      <w:pgSz w:w="12240" w:h="15840" w:orient="portrait"/>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3155" w:rsidRDefault="00763155" w14:paraId="640C675A" w14:textId="77777777">
      <w:r>
        <w:separator/>
      </w:r>
    </w:p>
  </w:endnote>
  <w:endnote w:type="continuationSeparator" w:id="0">
    <w:p w:rsidR="00763155" w:rsidRDefault="00763155" w14:paraId="70AAD7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4BFB" w:rsidRDefault="00594BFB" w14:paraId="009B7A55"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94BFB" w:rsidRDefault="00594BFB" w14:paraId="67B0BCC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28"/>
      <w:gridCol w:w="4410"/>
    </w:tblGrid>
    <w:tr w:rsidRPr="007A5720" w:rsidR="00594BFB" w14:paraId="644CB6F5" w14:textId="77777777">
      <w:tc>
        <w:tcPr>
          <w:tcW w:w="4527" w:type="dxa"/>
        </w:tcPr>
        <w:p w:rsidRPr="007A5720" w:rsidR="00594BFB" w:rsidP="00594BFB" w:rsidRDefault="00594BFB" w14:paraId="27A4C4E1" w14:textId="77777777">
          <w:pPr>
            <w:pStyle w:val="Header"/>
            <w:spacing w:after="0"/>
            <w:jc w:val="left"/>
            <w:rPr>
              <w:sz w:val="16"/>
              <w:szCs w:val="16"/>
            </w:rPr>
          </w:pPr>
          <w:r w:rsidRPr="007A5720">
            <w:rPr>
              <w:sz w:val="16"/>
              <w:szCs w:val="16"/>
            </w:rPr>
            <w:t>Requirements</w:t>
          </w:r>
        </w:p>
      </w:tc>
      <w:tc>
        <w:tcPr>
          <w:tcW w:w="4527" w:type="dxa"/>
        </w:tcPr>
        <w:p w:rsidRPr="007A5720" w:rsidR="00594BFB" w:rsidP="00594BFB" w:rsidRDefault="00594BFB" w14:paraId="7721BC96" w14:textId="77777777">
          <w:pPr>
            <w:pStyle w:val="Header"/>
            <w:spacing w:after="0"/>
            <w:jc w:val="right"/>
            <w:rPr>
              <w:sz w:val="16"/>
              <w:szCs w:val="16"/>
            </w:rPr>
          </w:pPr>
          <w:r w:rsidRPr="007A5720">
            <w:rPr>
              <w:sz w:val="16"/>
              <w:szCs w:val="16"/>
            </w:rPr>
            <w:t xml:space="preserve">Page </w:t>
          </w:r>
          <w:r w:rsidRPr="007A5720">
            <w:rPr>
              <w:rStyle w:val="PageNumber"/>
              <w:sz w:val="16"/>
              <w:szCs w:val="16"/>
            </w:rPr>
            <w:fldChar w:fldCharType="begin"/>
          </w:r>
          <w:r w:rsidRPr="007A5720">
            <w:rPr>
              <w:rStyle w:val="PageNumber"/>
              <w:sz w:val="16"/>
              <w:szCs w:val="16"/>
            </w:rPr>
            <w:instrText xml:space="preserve"> PAGE </w:instrText>
          </w:r>
          <w:r w:rsidRPr="007A5720">
            <w:rPr>
              <w:rStyle w:val="PageNumber"/>
              <w:sz w:val="16"/>
              <w:szCs w:val="16"/>
            </w:rPr>
            <w:fldChar w:fldCharType="separate"/>
          </w:r>
          <w:r w:rsidR="00141EC4">
            <w:rPr>
              <w:rStyle w:val="PageNumber"/>
              <w:noProof/>
              <w:sz w:val="16"/>
              <w:szCs w:val="16"/>
            </w:rPr>
            <w:t>3</w:t>
          </w:r>
          <w:r w:rsidRPr="007A5720">
            <w:rPr>
              <w:rStyle w:val="PageNumber"/>
              <w:sz w:val="16"/>
              <w:szCs w:val="16"/>
            </w:rPr>
            <w:fldChar w:fldCharType="end"/>
          </w:r>
        </w:p>
      </w:tc>
    </w:tr>
  </w:tbl>
  <w:p w:rsidR="00594BFB" w:rsidP="00594BFB" w:rsidRDefault="00594BFB" w14:paraId="6E13C79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3155" w:rsidRDefault="00763155" w14:paraId="4650E2E5" w14:textId="77777777">
      <w:r>
        <w:separator/>
      </w:r>
    </w:p>
  </w:footnote>
  <w:footnote w:type="continuationSeparator" w:id="0">
    <w:p w:rsidR="00763155" w:rsidRDefault="00763155" w14:paraId="044D48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7594" w:rsidR="00594BFB" w:rsidP="00594BFB" w:rsidRDefault="00594BFB" w14:paraId="1C34EE3E" w14:textId="77777777">
    <w:pPr>
      <w:pStyle w:val="Header"/>
      <w:spacing w:after="0"/>
      <w:jc w:val="left"/>
      <w:rPr>
        <w:sz w:val="16"/>
        <w:szCs w:val="16"/>
      </w:rPr>
    </w:pPr>
    <w:r w:rsidRPr="00347594">
      <w:rPr>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D926AC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DB053D0"/>
    <w:multiLevelType w:val="hybridMultilevel"/>
    <w:tmpl w:val="4072E3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1A56486"/>
    <w:multiLevelType w:val="multilevel"/>
    <w:tmpl w:val="670C9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DC7A2A"/>
    <w:multiLevelType w:val="hybridMultilevel"/>
    <w:tmpl w:val="CF1E6084"/>
    <w:lvl w:ilvl="0" w:tplc="F0A2FD9A">
      <w:numFmt w:val="bullet"/>
      <w:lvlText w:val="•"/>
      <w:lvlJc w:val="left"/>
      <w:pPr>
        <w:ind w:left="1080" w:hanging="360"/>
      </w:pPr>
      <w:rPr>
        <w:rFonts w:hint="default" w:ascii="Arial" w:hAnsi="Arial" w:eastAsia="Times New Roman" w:cs="Aria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 w15:restartNumberingAfterBreak="0">
    <w:nsid w:val="2E176995"/>
    <w:multiLevelType w:val="multilevel"/>
    <w:tmpl w:val="6DFAA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16D633F"/>
    <w:multiLevelType w:val="hybridMultilevel"/>
    <w:tmpl w:val="6A1AD9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E546EF"/>
    <w:multiLevelType w:val="multilevel"/>
    <w:tmpl w:val="15D84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AC5AF8"/>
    <w:multiLevelType w:val="multilevel"/>
    <w:tmpl w:val="702E0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4E4DCF"/>
    <w:multiLevelType w:val="multilevel"/>
    <w:tmpl w:val="742E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E15C9"/>
    <w:multiLevelType w:val="hybridMultilevel"/>
    <w:tmpl w:val="E17288B0"/>
    <w:lvl w:ilvl="0" w:tplc="F0A2FD9A">
      <w:numFmt w:val="bullet"/>
      <w:lvlText w:val="•"/>
      <w:lvlJc w:val="left"/>
      <w:pPr>
        <w:ind w:left="1080" w:hanging="360"/>
      </w:pPr>
      <w:rPr>
        <w:rFonts w:hint="default" w:ascii="Arial" w:hAnsi="Arial" w:eastAsia="Times New Roman" w:cs="Aria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0" w15:restartNumberingAfterBreak="0">
    <w:nsid w:val="49766ABE"/>
    <w:multiLevelType w:val="hybridMultilevel"/>
    <w:tmpl w:val="90E403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E07883"/>
    <w:multiLevelType w:val="hybridMultilevel"/>
    <w:tmpl w:val="F9500F6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4977709"/>
    <w:multiLevelType w:val="hybridMultilevel"/>
    <w:tmpl w:val="9A1A4E62"/>
    <w:lvl w:ilvl="0" w:tplc="F0A2FD9A">
      <w:numFmt w:val="bullet"/>
      <w:lvlText w:val="•"/>
      <w:lvlJc w:val="left"/>
      <w:pPr>
        <w:ind w:left="720" w:hanging="360"/>
      </w:pPr>
      <w:rPr>
        <w:rFonts w:hint="default" w:ascii="Arial" w:hAnsi="Arial" w:eastAsia="Times New Roman" w:cs="Aria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5793628F"/>
    <w:multiLevelType w:val="multilevel"/>
    <w:tmpl w:val="CBD64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B243A2C"/>
    <w:multiLevelType w:val="multilevel"/>
    <w:tmpl w:val="C778D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B8722C9"/>
    <w:multiLevelType w:val="multilevel"/>
    <w:tmpl w:val="4698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BC2EC4"/>
    <w:multiLevelType w:val="multilevel"/>
    <w:tmpl w:val="B6E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E638B9"/>
    <w:multiLevelType w:val="multilevel"/>
    <w:tmpl w:val="8B06F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3C5383E"/>
    <w:multiLevelType w:val="multilevel"/>
    <w:tmpl w:val="C5D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E0712"/>
    <w:multiLevelType w:val="multilevel"/>
    <w:tmpl w:val="D494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F3AE1"/>
    <w:multiLevelType w:val="multilevel"/>
    <w:tmpl w:val="1EE2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13588"/>
    <w:multiLevelType w:val="multilevel"/>
    <w:tmpl w:val="D6947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D047ABA"/>
    <w:multiLevelType w:val="hybridMultilevel"/>
    <w:tmpl w:val="6A1AD93E"/>
    <w:lvl w:ilvl="0" w:tplc="04090001">
      <w:start w:val="1"/>
      <w:numFmt w:val="bullet"/>
      <w:lvlText w:val=""/>
      <w:lvlJc w:val="left"/>
      <w:pPr>
        <w:tabs>
          <w:tab w:val="num" w:pos="720"/>
        </w:tabs>
        <w:ind w:left="720" w:hanging="360"/>
      </w:pPr>
      <w:rPr>
        <w:rFonts w:hint="default" w:ascii="Symbol" w:hAnsi="Symbol"/>
      </w:rPr>
    </w:lvl>
    <w:lvl w:ilvl="1" w:tplc="71BCBA26">
      <w:start w:val="1"/>
      <w:numFmt w:val="bullet"/>
      <w:lvlText w:val=""/>
      <w:lvlJc w:val="left"/>
      <w:pPr>
        <w:tabs>
          <w:tab w:val="num" w:pos="1440"/>
        </w:tabs>
        <w:ind w:left="1440" w:hanging="360"/>
      </w:pPr>
      <w:rPr>
        <w:rFonts w:hint="default" w:ascii="Symbol" w:hAnsi="Symbol"/>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4A7706"/>
    <w:multiLevelType w:val="multilevel"/>
    <w:tmpl w:val="0204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93E9F"/>
    <w:multiLevelType w:val="multilevel"/>
    <w:tmpl w:val="11BCA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2086A2F"/>
    <w:multiLevelType w:val="multilevel"/>
    <w:tmpl w:val="CD8A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504BB"/>
    <w:multiLevelType w:val="multilevel"/>
    <w:tmpl w:val="5B82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87474">
    <w:abstractNumId w:val="11"/>
  </w:num>
  <w:num w:numId="2" w16cid:durableId="1553535423">
    <w:abstractNumId w:val="5"/>
  </w:num>
  <w:num w:numId="3" w16cid:durableId="1987397704">
    <w:abstractNumId w:val="22"/>
  </w:num>
  <w:num w:numId="4" w16cid:durableId="1092776740">
    <w:abstractNumId w:val="10"/>
  </w:num>
  <w:num w:numId="5" w16cid:durableId="2090497706">
    <w:abstractNumId w:val="0"/>
  </w:num>
  <w:num w:numId="6" w16cid:durableId="694117756">
    <w:abstractNumId w:val="1"/>
  </w:num>
  <w:num w:numId="7" w16cid:durableId="672801049">
    <w:abstractNumId w:val="12"/>
  </w:num>
  <w:num w:numId="8" w16cid:durableId="468087483">
    <w:abstractNumId w:val="9"/>
  </w:num>
  <w:num w:numId="9" w16cid:durableId="1715427046">
    <w:abstractNumId w:val="17"/>
  </w:num>
  <w:num w:numId="10" w16cid:durableId="2053311926">
    <w:abstractNumId w:val="3"/>
  </w:num>
  <w:num w:numId="11" w16cid:durableId="1955093368">
    <w:abstractNumId w:val="24"/>
  </w:num>
  <w:num w:numId="12" w16cid:durableId="761493347">
    <w:abstractNumId w:val="19"/>
  </w:num>
  <w:num w:numId="13" w16cid:durableId="136726077">
    <w:abstractNumId w:val="13"/>
  </w:num>
  <w:num w:numId="14" w16cid:durableId="2062973597">
    <w:abstractNumId w:val="16"/>
  </w:num>
  <w:num w:numId="15" w16cid:durableId="864052487">
    <w:abstractNumId w:val="2"/>
  </w:num>
  <w:num w:numId="16" w16cid:durableId="1185364491">
    <w:abstractNumId w:val="26"/>
  </w:num>
  <w:num w:numId="17" w16cid:durableId="1992709254">
    <w:abstractNumId w:val="25"/>
  </w:num>
  <w:num w:numId="18" w16cid:durableId="2083331226">
    <w:abstractNumId w:val="15"/>
  </w:num>
  <w:num w:numId="19" w16cid:durableId="1353456098">
    <w:abstractNumId w:val="23"/>
  </w:num>
  <w:num w:numId="20" w16cid:durableId="87968027">
    <w:abstractNumId w:val="4"/>
  </w:num>
  <w:num w:numId="21" w16cid:durableId="2106917603">
    <w:abstractNumId w:val="18"/>
  </w:num>
  <w:num w:numId="22" w16cid:durableId="1164080474">
    <w:abstractNumId w:val="20"/>
  </w:num>
  <w:num w:numId="23" w16cid:durableId="1638796641">
    <w:abstractNumId w:val="8"/>
  </w:num>
  <w:num w:numId="24" w16cid:durableId="1867212418">
    <w:abstractNumId w:val="21"/>
  </w:num>
  <w:num w:numId="25" w16cid:durableId="744448926">
    <w:abstractNumId w:val="14"/>
  </w:num>
  <w:num w:numId="26" w16cid:durableId="1556967707">
    <w:abstractNumId w:val="7"/>
  </w:num>
  <w:num w:numId="27" w16cid:durableId="453207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embedSystemFonts/>
  <w:activeWritingStyle w:lang="en-IN" w:vendorID="64" w:dllVersion="0"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54"/>
    <w:rsid w:val="00141EC4"/>
    <w:rsid w:val="001542EC"/>
    <w:rsid w:val="002F25F5"/>
    <w:rsid w:val="003845D1"/>
    <w:rsid w:val="00467170"/>
    <w:rsid w:val="004708A8"/>
    <w:rsid w:val="004B2E26"/>
    <w:rsid w:val="004C12B0"/>
    <w:rsid w:val="004F325C"/>
    <w:rsid w:val="00594BFB"/>
    <w:rsid w:val="00654E84"/>
    <w:rsid w:val="006568F7"/>
    <w:rsid w:val="006929CE"/>
    <w:rsid w:val="00722244"/>
    <w:rsid w:val="00763155"/>
    <w:rsid w:val="00796657"/>
    <w:rsid w:val="007B7B43"/>
    <w:rsid w:val="0085354D"/>
    <w:rsid w:val="00A52054"/>
    <w:rsid w:val="00A70D36"/>
    <w:rsid w:val="00AA4C74"/>
    <w:rsid w:val="00C925FA"/>
    <w:rsid w:val="00E11CF9"/>
    <w:rsid w:val="015C0E3C"/>
    <w:rsid w:val="031056CC"/>
    <w:rsid w:val="031286CC"/>
    <w:rsid w:val="03B32EB6"/>
    <w:rsid w:val="05FEEB4B"/>
    <w:rsid w:val="0682847A"/>
    <w:rsid w:val="06CDD3F0"/>
    <w:rsid w:val="06E870DC"/>
    <w:rsid w:val="073894B7"/>
    <w:rsid w:val="08AFC9A8"/>
    <w:rsid w:val="09645AA2"/>
    <w:rsid w:val="098BF1E3"/>
    <w:rsid w:val="0A2992E5"/>
    <w:rsid w:val="0A4A166A"/>
    <w:rsid w:val="0C67722D"/>
    <w:rsid w:val="0C9E2AC3"/>
    <w:rsid w:val="0CD28E71"/>
    <w:rsid w:val="0CEBF5A0"/>
    <w:rsid w:val="0E456435"/>
    <w:rsid w:val="0E466188"/>
    <w:rsid w:val="0E733939"/>
    <w:rsid w:val="0EA131BB"/>
    <w:rsid w:val="0FA85365"/>
    <w:rsid w:val="1004959D"/>
    <w:rsid w:val="10E82AFC"/>
    <w:rsid w:val="1207E73C"/>
    <w:rsid w:val="126A9E1C"/>
    <w:rsid w:val="1372B698"/>
    <w:rsid w:val="142C0E06"/>
    <w:rsid w:val="1476E537"/>
    <w:rsid w:val="14C7A8ED"/>
    <w:rsid w:val="14CCEDFD"/>
    <w:rsid w:val="14DA41BB"/>
    <w:rsid w:val="176BA1AF"/>
    <w:rsid w:val="185AA36F"/>
    <w:rsid w:val="1870594D"/>
    <w:rsid w:val="191B5F72"/>
    <w:rsid w:val="194253FB"/>
    <w:rsid w:val="1997A34C"/>
    <w:rsid w:val="1AC733FB"/>
    <w:rsid w:val="1B278990"/>
    <w:rsid w:val="1B61A125"/>
    <w:rsid w:val="1C0B6E88"/>
    <w:rsid w:val="1C0E592F"/>
    <w:rsid w:val="1C8E2363"/>
    <w:rsid w:val="1D66F975"/>
    <w:rsid w:val="1DE29506"/>
    <w:rsid w:val="1E5C9A0F"/>
    <w:rsid w:val="1EE0F421"/>
    <w:rsid w:val="1F5EE877"/>
    <w:rsid w:val="1FAC31E0"/>
    <w:rsid w:val="202F5585"/>
    <w:rsid w:val="210F5B01"/>
    <w:rsid w:val="2120CAA9"/>
    <w:rsid w:val="2214C107"/>
    <w:rsid w:val="223D3C66"/>
    <w:rsid w:val="22709FCB"/>
    <w:rsid w:val="22B563E4"/>
    <w:rsid w:val="23388F0F"/>
    <w:rsid w:val="23DCB434"/>
    <w:rsid w:val="2422EFFB"/>
    <w:rsid w:val="2701FA1D"/>
    <w:rsid w:val="27F985C2"/>
    <w:rsid w:val="28C56143"/>
    <w:rsid w:val="28D21621"/>
    <w:rsid w:val="28EBBB61"/>
    <w:rsid w:val="28FB0816"/>
    <w:rsid w:val="29C9740B"/>
    <w:rsid w:val="2B7A2053"/>
    <w:rsid w:val="2BC98A8F"/>
    <w:rsid w:val="2BE9BDA2"/>
    <w:rsid w:val="2C57A22D"/>
    <w:rsid w:val="2C8B8FBB"/>
    <w:rsid w:val="2C8DE7C6"/>
    <w:rsid w:val="2DAEE531"/>
    <w:rsid w:val="2F12582D"/>
    <w:rsid w:val="2FC2728F"/>
    <w:rsid w:val="30200C4C"/>
    <w:rsid w:val="3040497C"/>
    <w:rsid w:val="307ACEBD"/>
    <w:rsid w:val="308577E2"/>
    <w:rsid w:val="30936E9C"/>
    <w:rsid w:val="31032F93"/>
    <w:rsid w:val="3151E864"/>
    <w:rsid w:val="3194D3B5"/>
    <w:rsid w:val="31B0C9E5"/>
    <w:rsid w:val="31E5789A"/>
    <w:rsid w:val="325F8885"/>
    <w:rsid w:val="32668CF0"/>
    <w:rsid w:val="32745311"/>
    <w:rsid w:val="34054F6D"/>
    <w:rsid w:val="34A8E708"/>
    <w:rsid w:val="34D1D236"/>
    <w:rsid w:val="359991F7"/>
    <w:rsid w:val="366D3523"/>
    <w:rsid w:val="37A21C68"/>
    <w:rsid w:val="381B9FEB"/>
    <w:rsid w:val="3908FE2E"/>
    <w:rsid w:val="39902449"/>
    <w:rsid w:val="39E00A52"/>
    <w:rsid w:val="39E88BF8"/>
    <w:rsid w:val="39F57A1F"/>
    <w:rsid w:val="39F98AF6"/>
    <w:rsid w:val="3B0F57C4"/>
    <w:rsid w:val="3BB1FFA0"/>
    <w:rsid w:val="3C4C4D51"/>
    <w:rsid w:val="3C5FA01D"/>
    <w:rsid w:val="3D3AC9BE"/>
    <w:rsid w:val="3DA4C1DC"/>
    <w:rsid w:val="3DE7AFE4"/>
    <w:rsid w:val="3E4B077B"/>
    <w:rsid w:val="3E7238BF"/>
    <w:rsid w:val="3F964B24"/>
    <w:rsid w:val="3F985379"/>
    <w:rsid w:val="3FE6EAED"/>
    <w:rsid w:val="3FED0DEE"/>
    <w:rsid w:val="41C385E6"/>
    <w:rsid w:val="4239B566"/>
    <w:rsid w:val="4245C8FB"/>
    <w:rsid w:val="4264A652"/>
    <w:rsid w:val="428C54A7"/>
    <w:rsid w:val="4290131A"/>
    <w:rsid w:val="4299A624"/>
    <w:rsid w:val="42BB0D27"/>
    <w:rsid w:val="43526E04"/>
    <w:rsid w:val="449C97CF"/>
    <w:rsid w:val="449F250B"/>
    <w:rsid w:val="44EF316E"/>
    <w:rsid w:val="450147D0"/>
    <w:rsid w:val="45D3AC78"/>
    <w:rsid w:val="4648E656"/>
    <w:rsid w:val="46D76557"/>
    <w:rsid w:val="46EE814D"/>
    <w:rsid w:val="472B1734"/>
    <w:rsid w:val="4849F3A2"/>
    <w:rsid w:val="48BF9CF3"/>
    <w:rsid w:val="49620A00"/>
    <w:rsid w:val="498F8456"/>
    <w:rsid w:val="4AA37A02"/>
    <w:rsid w:val="4B46AE23"/>
    <w:rsid w:val="4B6E7980"/>
    <w:rsid w:val="4BF09E27"/>
    <w:rsid w:val="4C410C8C"/>
    <w:rsid w:val="4C8BAD8C"/>
    <w:rsid w:val="4CC97B61"/>
    <w:rsid w:val="4D0C45CD"/>
    <w:rsid w:val="4D4FB8C4"/>
    <w:rsid w:val="4D8418A3"/>
    <w:rsid w:val="4DFEBF41"/>
    <w:rsid w:val="4E08D54D"/>
    <w:rsid w:val="4E319AC5"/>
    <w:rsid w:val="4FF4E8BA"/>
    <w:rsid w:val="50D1448C"/>
    <w:rsid w:val="50E5795C"/>
    <w:rsid w:val="51E2E8D4"/>
    <w:rsid w:val="54343D08"/>
    <w:rsid w:val="545C878E"/>
    <w:rsid w:val="54718B7D"/>
    <w:rsid w:val="54A85A7F"/>
    <w:rsid w:val="54E4D1C4"/>
    <w:rsid w:val="56400032"/>
    <w:rsid w:val="572C18C7"/>
    <w:rsid w:val="57762831"/>
    <w:rsid w:val="58063D2D"/>
    <w:rsid w:val="596982B7"/>
    <w:rsid w:val="59EF1E6C"/>
    <w:rsid w:val="5C142FE1"/>
    <w:rsid w:val="5C31134B"/>
    <w:rsid w:val="5C589165"/>
    <w:rsid w:val="5C633086"/>
    <w:rsid w:val="5CE963C3"/>
    <w:rsid w:val="5D455933"/>
    <w:rsid w:val="5D9765C9"/>
    <w:rsid w:val="60D13E44"/>
    <w:rsid w:val="60D9C8BE"/>
    <w:rsid w:val="61250E46"/>
    <w:rsid w:val="61E5749D"/>
    <w:rsid w:val="625672F5"/>
    <w:rsid w:val="62B407C8"/>
    <w:rsid w:val="638A4A7C"/>
    <w:rsid w:val="6392C0EC"/>
    <w:rsid w:val="64B9113B"/>
    <w:rsid w:val="65510736"/>
    <w:rsid w:val="6574E925"/>
    <w:rsid w:val="65C3E551"/>
    <w:rsid w:val="662F9E2E"/>
    <w:rsid w:val="66508D7C"/>
    <w:rsid w:val="681509CB"/>
    <w:rsid w:val="688C7CEC"/>
    <w:rsid w:val="6990F1A0"/>
    <w:rsid w:val="6A103F21"/>
    <w:rsid w:val="6AAC9DAC"/>
    <w:rsid w:val="6BB43D98"/>
    <w:rsid w:val="6BEF353A"/>
    <w:rsid w:val="6D4B2CA1"/>
    <w:rsid w:val="6E7FAC29"/>
    <w:rsid w:val="6E908EDF"/>
    <w:rsid w:val="6F527DF8"/>
    <w:rsid w:val="701C9E3A"/>
    <w:rsid w:val="72A53205"/>
    <w:rsid w:val="7394AB14"/>
    <w:rsid w:val="73CBF99E"/>
    <w:rsid w:val="73E3CF99"/>
    <w:rsid w:val="750501F7"/>
    <w:rsid w:val="76BCCD91"/>
    <w:rsid w:val="7852106E"/>
    <w:rsid w:val="787F3862"/>
    <w:rsid w:val="78879302"/>
    <w:rsid w:val="788D605F"/>
    <w:rsid w:val="78A82F5A"/>
    <w:rsid w:val="78C62A90"/>
    <w:rsid w:val="78D301A6"/>
    <w:rsid w:val="79195F11"/>
    <w:rsid w:val="7A52AA59"/>
    <w:rsid w:val="7AC31E64"/>
    <w:rsid w:val="7C4C3FFD"/>
    <w:rsid w:val="7C93F7BE"/>
    <w:rsid w:val="7EDD0DD4"/>
    <w:rsid w:val="7F3CA86E"/>
    <w:rsid w:val="7F3D7E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494CF"/>
  <w14:defaultImageDpi w14:val="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96657"/>
    <w:pPr>
      <w:spacing w:after="240"/>
      <w:jc w:val="both"/>
    </w:pPr>
    <w:rPr>
      <w:rFonts w:ascii="Arial" w:hAnsi="Arial"/>
      <w:lang w:val="en-US" w:eastAsia="en-US" w:bidi="ar-SA"/>
    </w:rPr>
  </w:style>
  <w:style w:type="paragraph" w:styleId="Heading1">
    <w:name w:val="heading 1"/>
    <w:basedOn w:val="Normal"/>
    <w:next w:val="Normal"/>
    <w:autoRedefine/>
    <w:qFormat/>
    <w:rsid w:val="00E92A0C"/>
    <w:pPr>
      <w:keepNext/>
      <w:spacing w:before="120" w:after="120"/>
      <w:outlineLvl w:val="0"/>
    </w:pPr>
    <w:rPr>
      <w:rFonts w:ascii="Arial Bold" w:hAnsi="Arial Bold"/>
      <w:b/>
      <w:kern w:val="28"/>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napToGrid w:val="0"/>
      <w:color w:val="000000"/>
      <w:lang w:eastAsia="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style>
  <w:style w:type="paragraph" w:styleId="BlueText" w:customStyle="1">
    <w:name w:val="Blue Text"/>
    <w:basedOn w:val="Normal"/>
    <w:rPr>
      <w:bCs/>
      <w:i/>
      <w:color w:val="0000FF"/>
    </w:rPr>
  </w:style>
  <w:style w:type="paragraph" w:styleId="BodyText">
    <w:name w:val="Body Text"/>
    <w:basedOn w:val="Normal"/>
    <w:link w:val="BodyTextChar"/>
    <w:pPr>
      <w:jc w:val="left"/>
    </w:pPr>
    <w:rPr>
      <w:i/>
      <w:iCs/>
    </w:rPr>
  </w:style>
  <w:style w:type="paragraph" w:styleId="BodyText2">
    <w:name w:val="Body Text 2"/>
    <w:basedOn w:val="Normal"/>
    <w:rPr>
      <w:i/>
      <w:i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347594"/>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uiPriority w:val="22"/>
    <w:qFormat/>
    <w:rsid w:val="004C12B0"/>
    <w:rPr>
      <w:b/>
      <w:bCs/>
    </w:rPr>
  </w:style>
  <w:style w:type="character" w:styleId="HTMLCode">
    <w:name w:val="HTML Code"/>
    <w:uiPriority w:val="99"/>
    <w:unhideWhenUsed/>
    <w:rsid w:val="004C12B0"/>
    <w:rPr>
      <w:rFonts w:ascii="Courier New" w:hAnsi="Courier New" w:eastAsia="Times New Roman" w:cs="Courier New"/>
      <w:sz w:val="20"/>
      <w:szCs w:val="20"/>
    </w:rPr>
  </w:style>
  <w:style w:type="character" w:styleId="BodyTextChar" w:customStyle="1">
    <w:name w:val="Body Text Char"/>
    <w:link w:val="BodyText"/>
    <w:rsid w:val="00796657"/>
    <w:rPr>
      <w:rFonts w:ascii="Arial" w:hAnsi="Arial"/>
      <w:i/>
      <w:i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5011">
      <w:bodyDiv w:val="1"/>
      <w:marLeft w:val="0"/>
      <w:marRight w:val="0"/>
      <w:marTop w:val="0"/>
      <w:marBottom w:val="0"/>
      <w:divBdr>
        <w:top w:val="none" w:sz="0" w:space="0" w:color="auto"/>
        <w:left w:val="none" w:sz="0" w:space="0" w:color="auto"/>
        <w:bottom w:val="none" w:sz="0" w:space="0" w:color="auto"/>
        <w:right w:val="none" w:sz="0" w:space="0" w:color="auto"/>
      </w:divBdr>
    </w:div>
    <w:div w:id="261884286">
      <w:bodyDiv w:val="1"/>
      <w:marLeft w:val="0"/>
      <w:marRight w:val="0"/>
      <w:marTop w:val="0"/>
      <w:marBottom w:val="0"/>
      <w:divBdr>
        <w:top w:val="none" w:sz="0" w:space="0" w:color="auto"/>
        <w:left w:val="none" w:sz="0" w:space="0" w:color="auto"/>
        <w:bottom w:val="none" w:sz="0" w:space="0" w:color="auto"/>
        <w:right w:val="none" w:sz="0" w:space="0" w:color="auto"/>
      </w:divBdr>
    </w:div>
    <w:div w:id="706100578">
      <w:bodyDiv w:val="1"/>
      <w:marLeft w:val="0"/>
      <w:marRight w:val="0"/>
      <w:marTop w:val="0"/>
      <w:marBottom w:val="0"/>
      <w:divBdr>
        <w:top w:val="none" w:sz="0" w:space="0" w:color="auto"/>
        <w:left w:val="none" w:sz="0" w:space="0" w:color="auto"/>
        <w:bottom w:val="none" w:sz="0" w:space="0" w:color="auto"/>
        <w:right w:val="none" w:sz="0" w:space="0" w:color="auto"/>
      </w:divBdr>
    </w:div>
    <w:div w:id="1034305443">
      <w:bodyDiv w:val="1"/>
      <w:marLeft w:val="0"/>
      <w:marRight w:val="0"/>
      <w:marTop w:val="0"/>
      <w:marBottom w:val="0"/>
      <w:divBdr>
        <w:top w:val="none" w:sz="0" w:space="0" w:color="auto"/>
        <w:left w:val="none" w:sz="0" w:space="0" w:color="auto"/>
        <w:bottom w:val="none" w:sz="0" w:space="0" w:color="auto"/>
        <w:right w:val="none" w:sz="0" w:space="0" w:color="auto"/>
      </w:divBdr>
    </w:div>
    <w:div w:id="147956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Plantillas\TD.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TD.dot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Team Name/Project Name</dc:title>
  <dc:subject/>
  <dc:creator/>
  <keywords/>
  <dc:description/>
  <lastModifiedBy>Navneet Gupta</lastModifiedBy>
  <revision>2</revision>
  <lastPrinted>2005-10-11T07:59:00.0000000Z</lastPrinted>
  <dcterms:created xsi:type="dcterms:W3CDTF">2026-02-20T17:39:00.0000000Z</dcterms:created>
  <dcterms:modified xsi:type="dcterms:W3CDTF">2026-03-06T11:44:30.6221518Z</dcterms:modified>
</coreProperties>
</file>